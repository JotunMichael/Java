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46E70" w14:textId="77777777" w:rsidR="001A5429" w:rsidRPr="00E237E8" w:rsidRDefault="001A5429" w:rsidP="001E1E58"/>
    <w:tbl>
      <w:tblPr>
        <w:tblW w:w="0" w:type="auto"/>
        <w:tblLook w:val="0600" w:firstRow="0" w:lastRow="0" w:firstColumn="0" w:lastColumn="0" w:noHBand="1" w:noVBand="1"/>
      </w:tblPr>
      <w:tblGrid>
        <w:gridCol w:w="1440"/>
        <w:gridCol w:w="900"/>
        <w:gridCol w:w="4590"/>
        <w:gridCol w:w="1350"/>
        <w:gridCol w:w="1070"/>
      </w:tblGrid>
      <w:tr w:rsidR="0092125E" w:rsidRPr="00E237E8" w14:paraId="7364BBEB" w14:textId="77777777" w:rsidTr="0092125E">
        <w:tc>
          <w:tcPr>
            <w:tcW w:w="9350" w:type="dxa"/>
            <w:gridSpan w:val="5"/>
            <w:vAlign w:val="center"/>
          </w:tcPr>
          <w:p w14:paraId="260D9DA0" w14:textId="7956215B" w:rsidR="0092125E" w:rsidRPr="00E237E8" w:rsidRDefault="003A7E6F" w:rsidP="0092125E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82CDF7F5636E4993A6562CD5378C7D17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4D103B">
                  <w:t>Onlin</w:t>
                </w:r>
                <w:r w:rsidR="005C458E">
                  <w:t>(e)</w:t>
                </w:r>
              </w:sdtContent>
            </w:sdt>
          </w:p>
        </w:tc>
      </w:tr>
      <w:tr w:rsidR="0092125E" w:rsidRPr="00E237E8" w14:paraId="302A5D63" w14:textId="77777777" w:rsidTr="0092125E">
        <w:trPr>
          <w:trHeight w:val="144"/>
        </w:trPr>
        <w:tc>
          <w:tcPr>
            <w:tcW w:w="1440" w:type="dxa"/>
            <w:shd w:val="clear" w:color="auto" w:fill="auto"/>
          </w:tcPr>
          <w:p w14:paraId="7A8A1A6F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gridSpan w:val="3"/>
            <w:shd w:val="clear" w:color="auto" w:fill="F0CDA1" w:themeFill="accent1"/>
            <w:vAlign w:val="center"/>
          </w:tcPr>
          <w:p w14:paraId="1F24FC1A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8E83AF3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92125E" w:rsidRPr="00E237E8" w14:paraId="07B66FD4" w14:textId="77777777" w:rsidTr="0092125E">
        <w:tc>
          <w:tcPr>
            <w:tcW w:w="9350" w:type="dxa"/>
            <w:gridSpan w:val="5"/>
            <w:vAlign w:val="center"/>
          </w:tcPr>
          <w:p w14:paraId="23B75490" w14:textId="309E3DFA" w:rsidR="0092125E" w:rsidRPr="00D02207" w:rsidRDefault="005C458E" w:rsidP="001510EB">
            <w:pPr>
              <w:pStyle w:val="Title"/>
              <w:rPr>
                <w:color w:val="auto"/>
              </w:rPr>
            </w:pPr>
            <w:r>
              <w:rPr>
                <w:color w:val="auto"/>
              </w:rPr>
              <w:t xml:space="preserve">Health </w:t>
            </w:r>
          </w:p>
          <w:p w14:paraId="644D6206" w14:textId="70844D33" w:rsidR="0039776D" w:rsidRPr="0039776D" w:rsidRDefault="0039776D" w:rsidP="001510EB">
            <w:pPr>
              <w:jc w:val="center"/>
              <w:rPr>
                <w:color w:val="FFFFFF" w:themeColor="background1"/>
              </w:rPr>
            </w:pPr>
            <w:r w:rsidRPr="0039776D">
              <w:rPr>
                <w:color w:val="FFFFFF" w:themeColor="background1"/>
              </w:rPr>
              <w:t xml:space="preserve">Project Link: </w:t>
            </w:r>
            <w:r w:rsidRPr="00A06E5B">
              <w:rPr>
                <w:color w:val="FFFF00"/>
              </w:rPr>
              <w:t>https://github.com/JotunMichael/</w:t>
            </w:r>
            <w:r w:rsidR="00D32555">
              <w:rPr>
                <w:color w:val="FFFF00"/>
              </w:rPr>
              <w:t>Java</w:t>
            </w:r>
            <w:r w:rsidR="004830BC">
              <w:rPr>
                <w:color w:val="FFFF00"/>
              </w:rPr>
              <w:t>/Spring</w:t>
            </w:r>
          </w:p>
        </w:tc>
      </w:tr>
      <w:tr w:rsidR="0092125E" w:rsidRPr="00E237E8" w14:paraId="0E60A029" w14:textId="77777777" w:rsidTr="00D83966">
        <w:trPr>
          <w:trHeight w:val="1368"/>
        </w:trPr>
        <w:tc>
          <w:tcPr>
            <w:tcW w:w="2340" w:type="dxa"/>
            <w:gridSpan w:val="2"/>
          </w:tcPr>
          <w:p w14:paraId="7CECBDDA" w14:textId="77777777" w:rsidR="0092125E" w:rsidRPr="00E237E8" w:rsidRDefault="0092125E" w:rsidP="001E1E58"/>
        </w:tc>
        <w:tc>
          <w:tcPr>
            <w:tcW w:w="4590" w:type="dxa"/>
            <w:shd w:val="clear" w:color="auto" w:fill="F0CDA1" w:themeFill="accent1"/>
            <w:vAlign w:val="center"/>
          </w:tcPr>
          <w:p w14:paraId="213C49FC" w14:textId="2DC13ACE" w:rsidR="0092125E" w:rsidRPr="00E237E8" w:rsidRDefault="005C458E" w:rsidP="0092125E">
            <w:pPr>
              <w:pStyle w:val="Subtitle"/>
            </w:pPr>
            <w:r>
              <w:t>e-Health</w:t>
            </w:r>
            <w:r w:rsidR="004E0636">
              <w:t xml:space="preserve"> </w:t>
            </w:r>
            <w:r>
              <w:t xml:space="preserve">Web </w:t>
            </w:r>
            <w:r w:rsidR="004E0636">
              <w:t>APP</w:t>
            </w:r>
          </w:p>
        </w:tc>
        <w:tc>
          <w:tcPr>
            <w:tcW w:w="2420" w:type="dxa"/>
            <w:gridSpan w:val="2"/>
          </w:tcPr>
          <w:p w14:paraId="20EF10B4" w14:textId="77777777" w:rsidR="0092125E" w:rsidRPr="00E237E8" w:rsidRDefault="0092125E" w:rsidP="001E1E58"/>
        </w:tc>
      </w:tr>
    </w:tbl>
    <w:p w14:paraId="2BED0569" w14:textId="77777777" w:rsidR="00066DE2" w:rsidRPr="00E237E8" w:rsidRDefault="001A5429" w:rsidP="0092125E">
      <w:r w:rsidRPr="00E237E8">
        <w:t xml:space="preserve"> </w:t>
      </w:r>
    </w:p>
    <w:p w14:paraId="3EF54FAE" w14:textId="77777777" w:rsidR="00066DE2" w:rsidRPr="00E237E8" w:rsidRDefault="00066DE2" w:rsidP="00066DE2">
      <w:pPr>
        <w:sectPr w:rsidR="00066DE2" w:rsidRPr="00E237E8" w:rsidSect="005C45AE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code="1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</w:rPr>
      </w:sdtEndPr>
      <w:sdtContent>
        <w:p w14:paraId="63FEAB70" w14:textId="77777777" w:rsidR="001E1E58" w:rsidRPr="00E237E8" w:rsidRDefault="00493EC0" w:rsidP="00315CA1">
          <w:pPr>
            <w:pStyle w:val="TOCHeading"/>
            <w:tabs>
              <w:tab w:val="left" w:pos="1620"/>
            </w:tabs>
          </w:pPr>
          <w:r w:rsidRPr="00E237E8">
            <w:t>TABLE OF CONTENTS</w:t>
          </w:r>
        </w:p>
        <w:p w14:paraId="422C44BC" w14:textId="6525229B" w:rsidR="007017C9" w:rsidRDefault="001E1E58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r w:rsidRPr="00E237E8">
            <w:rPr>
              <w:b/>
              <w:bCs/>
              <w:noProof/>
            </w:rPr>
            <w:fldChar w:fldCharType="begin"/>
          </w:r>
          <w:r w:rsidRPr="00E237E8">
            <w:rPr>
              <w:b/>
              <w:bCs/>
              <w:noProof/>
            </w:rPr>
            <w:instrText xml:space="preserve"> TOC \o "1-3" \h \z \u </w:instrText>
          </w:r>
          <w:r w:rsidRPr="00E237E8">
            <w:rPr>
              <w:b/>
              <w:bCs/>
              <w:noProof/>
            </w:rPr>
            <w:fldChar w:fldCharType="separate"/>
          </w:r>
          <w:hyperlink w:anchor="_Toc73208064" w:history="1">
            <w:r w:rsidR="007017C9" w:rsidRPr="001E54A2">
              <w:rPr>
                <w:rStyle w:val="Hyperlink"/>
                <w:noProof/>
              </w:rPr>
              <w:t>agenda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3755BF3B" w14:textId="5C1C4DDF" w:rsidR="007017C9" w:rsidRDefault="003A7E6F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5" w:history="1">
            <w:r w:rsidR="007017C9" w:rsidRPr="001E54A2">
              <w:rPr>
                <w:rStyle w:val="Hyperlink"/>
                <w:noProof/>
              </w:rPr>
              <w:t>1.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Brief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F961997" w14:textId="78B823B0" w:rsidR="007017C9" w:rsidRDefault="003A7E6F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6" w:history="1">
            <w:r w:rsidR="007017C9" w:rsidRPr="001E54A2">
              <w:rPr>
                <w:rStyle w:val="Hyperlink"/>
                <w:noProof/>
              </w:rPr>
              <w:t>2.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Description</w:t>
            </w:r>
            <w:r w:rsidR="007017C9" w:rsidRPr="001E54A2">
              <w:rPr>
                <w:rStyle w:val="Hyperlink"/>
                <w:noProof/>
                <w:lang w:val="el-GR"/>
              </w:rPr>
              <w:t xml:space="preserve"> </w:t>
            </w:r>
            <w:r w:rsidR="007017C9" w:rsidRPr="001E54A2">
              <w:rPr>
                <w:rStyle w:val="Hyperlink"/>
                <w:noProof/>
              </w:rPr>
              <w:t>Scope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_Toc73208066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C60A9EB" w14:textId="7BE12F29" w:rsidR="007017C9" w:rsidRDefault="003A7E6F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7" w:history="1">
            <w:r w:rsidR="007017C9" w:rsidRPr="001E54A2">
              <w:rPr>
                <w:rStyle w:val="Hyperlink"/>
                <w:noProof/>
              </w:rPr>
              <w:t>3.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Financial Scope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_Toc73208067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3638425" w14:textId="48CEB158" w:rsidR="007017C9" w:rsidRDefault="003A7E6F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8" w:history="1">
            <w:r w:rsidR="007017C9" w:rsidRPr="001E54A2">
              <w:rPr>
                <w:rStyle w:val="Hyperlink"/>
                <w:noProof/>
              </w:rPr>
              <w:t>4.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Focused on Delivery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_Toc73208068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BD16F50" w14:textId="4070D0EC" w:rsidR="007017C9" w:rsidRDefault="003A7E6F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9" w:history="1">
            <w:r w:rsidR="007017C9" w:rsidRPr="001E54A2">
              <w:rPr>
                <w:rStyle w:val="Hyperlink"/>
                <w:noProof/>
              </w:rPr>
              <w:t>5.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Project Execution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_Toc73208069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1CA80ACF" w14:textId="1D3CCBE9" w:rsidR="007017C9" w:rsidRDefault="003A7E6F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70" w:history="1">
            <w:r w:rsidR="007017C9" w:rsidRPr="001E54A2">
              <w:rPr>
                <w:rStyle w:val="Hyperlink"/>
                <w:noProof/>
              </w:rPr>
              <w:t>6.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Technologic Approach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_Toc73208070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5B36A42" w14:textId="2656684F" w:rsidR="007017C9" w:rsidRDefault="003A7E6F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71" w:history="1">
            <w:r w:rsidR="007017C9" w:rsidRPr="001E54A2">
              <w:rPr>
                <w:rStyle w:val="Hyperlink"/>
                <w:noProof/>
              </w:rPr>
              <w:t>1.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DESIGN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_Toc73208071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F00559E" w14:textId="2E900B07" w:rsidR="007017C9" w:rsidRDefault="003A7E6F">
          <w:pPr>
            <w:pStyle w:val="TOC2"/>
            <w:tabs>
              <w:tab w:val="left" w:pos="110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72" w:history="1">
            <w:r w:rsidR="007017C9" w:rsidRPr="001E54A2">
              <w:rPr>
                <w:rStyle w:val="Hyperlink"/>
                <w:noProof/>
              </w:rPr>
              <w:t>1.1.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PERSONA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_Toc73208072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4AE1811D" w14:textId="786E08F1" w:rsidR="007017C9" w:rsidRDefault="003A7E6F">
          <w:pPr>
            <w:pStyle w:val="TOC2"/>
            <w:tabs>
              <w:tab w:val="left" w:pos="110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73" w:history="1">
            <w:r w:rsidR="007017C9" w:rsidRPr="001E54A2">
              <w:rPr>
                <w:rStyle w:val="Hyperlink"/>
                <w:noProof/>
              </w:rPr>
              <w:t>1.2.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Requirement Analysis (non/functional)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_Toc73208073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482312F8" w14:textId="395385D0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4" w:history="1">
            <w:r w:rsidR="007017C9" w:rsidRPr="001E54A2">
              <w:rPr>
                <w:rStyle w:val="Hyperlink"/>
                <w:noProof/>
              </w:rPr>
              <w:t>1.3. UML Representation Analysis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14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49BA158" w14:textId="7E92B737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5" w:history="1">
            <w:r w:rsidR="007017C9" w:rsidRPr="001E54A2">
              <w:rPr>
                <w:rStyle w:val="Hyperlink"/>
                <w:noProof/>
              </w:rPr>
              <w:t>1.4. Use Case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1895A00" w14:textId="00C6CB27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6" w:history="1">
            <w:r w:rsidR="007017C9" w:rsidRPr="001E54A2">
              <w:rPr>
                <w:rStyle w:val="Hyperlink"/>
                <w:noProof/>
              </w:rPr>
              <w:t>1.5. Class Diagrams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_Toc73208076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D4E9235" w14:textId="71C6035D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7" w:history="1">
            <w:r w:rsidR="007017C9" w:rsidRPr="001E54A2">
              <w:rPr>
                <w:rStyle w:val="Hyperlink"/>
                <w:noProof/>
              </w:rPr>
              <w:t>1.6. State Machine/State Chart Diagram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_Toc73208077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20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A4BDDC8" w14:textId="062658BD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8" w:history="1">
            <w:r w:rsidR="007017C9" w:rsidRPr="001E54A2">
              <w:rPr>
                <w:rStyle w:val="Hyperlink"/>
                <w:noProof/>
              </w:rPr>
              <w:t>1.7. ER Diagram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_Toc73208078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21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4B883C77" w14:textId="5903135D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9" w:history="1">
            <w:r w:rsidR="007017C9" w:rsidRPr="001E54A2">
              <w:rPr>
                <w:rStyle w:val="Hyperlink"/>
                <w:noProof/>
              </w:rPr>
              <w:t>1.8. Storyboards &amp; Wireframes (low fidelity)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_Toc73208079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22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44846FFB" w14:textId="2DD15B77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0" w:history="1">
            <w:r w:rsidR="007017C9" w:rsidRPr="001E54A2">
              <w:rPr>
                <w:rStyle w:val="Hyperlink"/>
                <w:noProof/>
              </w:rPr>
              <w:t>1.9. User Flows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_Toc73208080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29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7C8C65A" w14:textId="70997F53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1" w:history="1">
            <w:r w:rsidR="007017C9" w:rsidRPr="001E54A2">
              <w:rPr>
                <w:rStyle w:val="Hyperlink"/>
                <w:noProof/>
              </w:rPr>
              <w:t>1.10. Web Site Map Design &amp; Planning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_Toc73208081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C6E4030" w14:textId="5F6EB891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2" w:history="1">
            <w:r w:rsidR="007017C9" w:rsidRPr="001E54A2">
              <w:rPr>
                <w:rStyle w:val="Hyperlink"/>
                <w:noProof/>
              </w:rPr>
              <w:t>1.11. Heat Map/Mockup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_Toc73208082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32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CA154F2" w14:textId="2C57759D" w:rsidR="007017C9" w:rsidRDefault="003A7E6F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83" w:history="1">
            <w:r w:rsidR="007017C9" w:rsidRPr="001E54A2">
              <w:rPr>
                <w:rStyle w:val="Hyperlink"/>
                <w:noProof/>
              </w:rPr>
              <w:t>2.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Project Management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_Toc73208083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33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44483C9" w14:textId="290F16E5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4" w:history="1">
            <w:r w:rsidR="007017C9" w:rsidRPr="001E54A2">
              <w:rPr>
                <w:rStyle w:val="Hyperlink"/>
                <w:noProof/>
              </w:rPr>
              <w:t>2.1. Task/Time Schedule PERT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33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3806E83" w14:textId="7720726D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5" w:history="1">
            <w:r w:rsidR="007017C9" w:rsidRPr="001E54A2">
              <w:rPr>
                <w:rStyle w:val="Hyperlink"/>
                <w:noProof/>
              </w:rPr>
              <w:t>2.2. Work Breakdown Structure (WBS)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34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11C9625" w14:textId="642351CD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6" w:history="1">
            <w:r w:rsidR="007017C9" w:rsidRPr="001E54A2">
              <w:rPr>
                <w:rStyle w:val="Hyperlink"/>
                <w:noProof/>
              </w:rPr>
              <w:t>2.3. Sprint Canvas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_Toc73208086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35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0B8DB56" w14:textId="1A071FDE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7" w:history="1">
            <w:r w:rsidR="007017C9" w:rsidRPr="001E54A2">
              <w:rPr>
                <w:rStyle w:val="Hyperlink"/>
                <w:noProof/>
              </w:rPr>
              <w:t>2.4. Scrum Cabinet Reports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_Toc73208087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EC3608A" w14:textId="33AEAA39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8" w:history="1">
            <w:r w:rsidR="007017C9" w:rsidRPr="001E54A2">
              <w:rPr>
                <w:rStyle w:val="Hyperlink"/>
                <w:noProof/>
              </w:rPr>
              <w:t>2.5. Project Participants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_Toc73208088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185B4FFF" w14:textId="65D9605D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89" w:history="1">
            <w:r w:rsidR="007017C9" w:rsidRPr="001E54A2">
              <w:rPr>
                <w:rStyle w:val="Hyperlink"/>
                <w:noProof/>
              </w:rPr>
              <w:t>2.5.1. Stakeholder List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_Toc73208089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218B684" w14:textId="73896689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0" w:history="1">
            <w:r w:rsidR="007017C9" w:rsidRPr="001E54A2">
              <w:rPr>
                <w:rStyle w:val="Hyperlink"/>
                <w:noProof/>
              </w:rPr>
              <w:t>2.5.2. Product Owner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_Toc73208090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37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91EA75F" w14:textId="2EF13CE8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1" w:history="1">
            <w:r w:rsidR="007017C9" w:rsidRPr="001E54A2">
              <w:rPr>
                <w:rStyle w:val="Hyperlink"/>
                <w:noProof/>
              </w:rPr>
              <w:t>2.5.3. Scrum Master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_Toc73208091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8078A94" w14:textId="716A7B68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2" w:history="1">
            <w:r w:rsidR="007017C9" w:rsidRPr="001E54A2">
              <w:rPr>
                <w:rStyle w:val="Hyperlink"/>
                <w:noProof/>
              </w:rPr>
              <w:t>2.5.4. Scrum Team Members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_Toc73208092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45C40E6" w14:textId="7CF9035F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93" w:history="1">
            <w:r w:rsidR="007017C9" w:rsidRPr="001E54A2">
              <w:rPr>
                <w:rStyle w:val="Hyperlink"/>
                <w:noProof/>
              </w:rPr>
              <w:t>2.6. Project Initiation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_Toc73208093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2328CE5" w14:textId="6009DC90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4" w:history="1">
            <w:r w:rsidR="007017C9" w:rsidRPr="001E54A2">
              <w:rPr>
                <w:rStyle w:val="Hyperlink"/>
                <w:noProof/>
              </w:rPr>
              <w:t>2.6.1. Project Vision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18542920" w14:textId="62713148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5" w:history="1">
            <w:r w:rsidR="007017C9" w:rsidRPr="001E54A2">
              <w:rPr>
                <w:rStyle w:val="Hyperlink"/>
                <w:noProof/>
              </w:rPr>
              <w:t>2.6.2. Project Charter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FBA74E2" w14:textId="6479CEE3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6" w:history="1">
            <w:r w:rsidR="007017C9" w:rsidRPr="001E54A2">
              <w:rPr>
                <w:rStyle w:val="Hyperlink"/>
                <w:noProof/>
              </w:rPr>
              <w:t>2.6.3. Use Case Diagram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_Toc73208096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F22EE26" w14:textId="11BDE59D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7" w:history="1">
            <w:r w:rsidR="007017C9" w:rsidRPr="001E54A2">
              <w:rPr>
                <w:rStyle w:val="Hyperlink"/>
                <w:noProof/>
              </w:rPr>
              <w:t>2.6.4. Prioritized Use Cases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_Toc73208097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42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A16FEF2" w14:textId="31CD4884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8" w:history="1">
            <w:r w:rsidR="007017C9" w:rsidRPr="001E54A2">
              <w:rPr>
                <w:rStyle w:val="Hyperlink"/>
                <w:noProof/>
              </w:rPr>
              <w:t>2.6.5. Epics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_Toc73208098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43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3F3F6D45" w14:textId="2DAD7F3C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99" w:history="1">
            <w:r w:rsidR="007017C9" w:rsidRPr="001E54A2">
              <w:rPr>
                <w:rStyle w:val="Hyperlink"/>
                <w:noProof/>
              </w:rPr>
              <w:t xml:space="preserve">2.6.6. Product Backlog - </w:t>
            </w:r>
            <w:r w:rsidR="007017C9" w:rsidRPr="007017C9">
              <w:rPr>
                <w:rStyle w:val="Hyperlink"/>
                <w:noProof/>
                <w:color w:val="FF0000"/>
              </w:rPr>
              <w:t>Features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_Toc73208099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45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F4FC45B" w14:textId="66D0B7D1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100" w:history="1">
            <w:r w:rsidR="007017C9" w:rsidRPr="001E54A2">
              <w:rPr>
                <w:rStyle w:val="Hyperlink"/>
                <w:noProof/>
              </w:rPr>
              <w:t xml:space="preserve">2.6.7. Project Deliverables – </w:t>
            </w:r>
            <w:r w:rsidR="007017C9" w:rsidRPr="007017C9">
              <w:rPr>
                <w:rStyle w:val="Hyperlink"/>
                <w:noProof/>
                <w:color w:val="FF0000"/>
              </w:rPr>
              <w:t>Release Planning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_Toc73208100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322CE486" w14:textId="02D396B5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101" w:history="1">
            <w:r w:rsidR="007017C9" w:rsidRPr="001E54A2">
              <w:rPr>
                <w:rStyle w:val="Hyperlink"/>
                <w:noProof/>
              </w:rPr>
              <w:t>2.7. Sprint Planning Meeting Agenda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_Toc73208101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F47C01E" w14:textId="65F07FD7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102" w:history="1">
            <w:r w:rsidR="007017C9" w:rsidRPr="001E54A2">
              <w:rPr>
                <w:rStyle w:val="Hyperlink"/>
                <w:noProof/>
              </w:rPr>
              <w:t>2.7.4. Sprint Planning Meeting Minutes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_Toc73208102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52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EA23E20" w14:textId="3F79FC30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103" w:history="1">
            <w:r w:rsidR="007017C9" w:rsidRPr="001E54A2">
              <w:rPr>
                <w:rStyle w:val="Hyperlink"/>
                <w:noProof/>
              </w:rPr>
              <w:t>2.7.5. Sprint Backlog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_Toc73208103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55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31363BF3" w14:textId="1D088D49" w:rsidR="007017C9" w:rsidRDefault="003A7E6F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104" w:history="1">
            <w:r w:rsidR="007017C9" w:rsidRPr="001E54A2">
              <w:rPr>
                <w:rStyle w:val="Hyperlink"/>
                <w:noProof/>
              </w:rPr>
              <w:t>2.7.6. Sprint Deliverables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8A6A987" w14:textId="223DCABA" w:rsidR="007017C9" w:rsidRDefault="003A7E6F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105" w:history="1">
            <w:r w:rsidR="007017C9" w:rsidRPr="001E54A2">
              <w:rPr>
                <w:rStyle w:val="Hyperlink"/>
                <w:noProof/>
              </w:rPr>
              <w:t>2.8. Burnout Chart/Line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D7C231E" w14:textId="7CC2681F" w:rsidR="001E1E58" w:rsidRPr="00E237E8" w:rsidRDefault="001E1E58" w:rsidP="00974BF8">
          <w:pPr>
            <w:tabs>
              <w:tab w:val="left" w:pos="5670"/>
            </w:tabs>
            <w:ind w:left="5103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0E5BFAB0" w14:textId="77777777" w:rsidR="000A7626" w:rsidRPr="00E237E8" w:rsidRDefault="000A7626" w:rsidP="000A7626"/>
    <w:p w14:paraId="79ACF2AC" w14:textId="77777777" w:rsidR="000A7626" w:rsidRPr="00E237E8" w:rsidRDefault="000A7626" w:rsidP="000A7626">
      <w:pPr>
        <w:sectPr w:rsidR="000A7626" w:rsidRPr="00E237E8" w:rsidSect="005C45AE">
          <w:headerReference w:type="default" r:id="rId15"/>
          <w:footerReference w:type="first" r:id="rId16"/>
          <w:pgSz w:w="12240" w:h="15840" w:code="1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14:paraId="7AE6AE49" w14:textId="3CD69EA0" w:rsidR="001E1E58" w:rsidRDefault="00B44ED2" w:rsidP="0003123C">
      <w:pPr>
        <w:pStyle w:val="Heading1"/>
      </w:pPr>
      <w:bookmarkStart w:id="0" w:name="_Toc73208064"/>
      <w:r>
        <w:lastRenderedPageBreak/>
        <w:t>agenda</w:t>
      </w:r>
      <w:bookmarkEnd w:id="0"/>
    </w:p>
    <w:p w14:paraId="6825A24B" w14:textId="5D534934" w:rsidR="00595C95" w:rsidRDefault="00595C95" w:rsidP="00D60E07">
      <w:pPr>
        <w:pStyle w:val="Heading2"/>
        <w:numPr>
          <w:ilvl w:val="0"/>
          <w:numId w:val="9"/>
        </w:numPr>
      </w:pPr>
      <w:bookmarkStart w:id="1" w:name="_Toc73208065"/>
      <w:r>
        <w:t>Brief</w:t>
      </w:r>
      <w:bookmarkEnd w:id="1"/>
    </w:p>
    <w:p w14:paraId="42EDB215" w14:textId="5F746FA0" w:rsidR="009948D6" w:rsidRDefault="00D76FF0" w:rsidP="004E2E48">
      <w:pPr>
        <w:jc w:val="center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e-Health</w:t>
      </w:r>
      <w:r w:rsidR="00E51807" w:rsidRPr="00E51807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E0453B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Product Design</w:t>
      </w:r>
      <w:r w:rsidR="008B7559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43682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(UI/UX back-end)</w:t>
      </w:r>
      <w:r w:rsidR="00E51807" w:rsidRPr="00E51807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Project</w:t>
      </w:r>
      <w:r w:rsidR="00723F0D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end-</w:t>
      </w:r>
      <w:r w:rsidR="00B348EE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to-</w:t>
      </w:r>
      <w:r w:rsidR="00723F0D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</w:t>
      </w:r>
    </w:p>
    <w:p w14:paraId="6F1C74D3" w14:textId="58AA94BF" w:rsidR="00E51807" w:rsidRP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231956DA" w14:textId="2F3F19E5" w:rsidR="00ED3B02" w:rsidRPr="00ED3B02" w:rsidRDefault="003E6D9B" w:rsidP="00D60E07">
      <w:pPr>
        <w:pStyle w:val="ListParagraph"/>
        <w:numPr>
          <w:ilvl w:val="1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e-Health</w:t>
      </w:r>
    </w:p>
    <w:p w14:paraId="4FE7112E" w14:textId="4AD4D072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614D87DE" w14:textId="0B4C7CB4" w:rsidR="00121E30" w:rsidRPr="00C3559D" w:rsidRDefault="00121E30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C3559D">
        <w:rPr>
          <w:rFonts w:ascii="Arial" w:hAnsi="Arial" w:cs="Arial"/>
          <w:szCs w:val="24"/>
        </w:rPr>
        <w:t xml:space="preserve">A client </w:t>
      </w:r>
      <w:r w:rsidR="003E6D9B" w:rsidRPr="00C3559D">
        <w:rPr>
          <w:rFonts w:ascii="Arial" w:hAnsi="Arial" w:cs="Arial"/>
          <w:szCs w:val="24"/>
        </w:rPr>
        <w:t>wishes</w:t>
      </w:r>
      <w:r w:rsidRPr="00C3559D">
        <w:rPr>
          <w:rFonts w:ascii="Arial" w:hAnsi="Arial" w:cs="Arial"/>
          <w:szCs w:val="24"/>
        </w:rPr>
        <w:t xml:space="preserve"> to develop and test a platform to enable online </w:t>
      </w:r>
      <w:r w:rsidR="003E6D9B">
        <w:rPr>
          <w:rFonts w:ascii="Arial" w:hAnsi="Arial" w:cs="Arial"/>
          <w:szCs w:val="24"/>
        </w:rPr>
        <w:t>Health</w:t>
      </w:r>
      <w:r w:rsidRPr="00C3559D">
        <w:rPr>
          <w:rFonts w:ascii="Arial" w:hAnsi="Arial" w:cs="Arial"/>
          <w:szCs w:val="24"/>
        </w:rPr>
        <w:t xml:space="preserve"> system for </w:t>
      </w:r>
      <w:r w:rsidR="003E6D9B">
        <w:rPr>
          <w:rFonts w:ascii="Arial" w:hAnsi="Arial" w:cs="Arial"/>
          <w:szCs w:val="24"/>
        </w:rPr>
        <w:t>Hospitals</w:t>
      </w:r>
      <w:r w:rsidRPr="00C3559D">
        <w:rPr>
          <w:rFonts w:ascii="Arial" w:hAnsi="Arial" w:cs="Arial"/>
          <w:szCs w:val="24"/>
        </w:rPr>
        <w:t>, to host their own content on their own domain.</w:t>
      </w:r>
    </w:p>
    <w:p w14:paraId="13ACBCCE" w14:textId="22F682D0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 is this for?</w:t>
      </w:r>
    </w:p>
    <w:p w14:paraId="66053895" w14:textId="32A00E62" w:rsidR="00C3559D" w:rsidRPr="001A2879" w:rsidRDefault="001A2879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Everyone – </w:t>
      </w:r>
      <w:r w:rsidRPr="001A2879">
        <w:rPr>
          <w:rFonts w:ascii="Arial" w:hAnsi="Arial" w:cs="Arial"/>
          <w:szCs w:val="24"/>
        </w:rPr>
        <w:t xml:space="preserve">this product is for everyone who wishes to </w:t>
      </w:r>
      <w:r w:rsidR="00651C8D">
        <w:rPr>
          <w:rFonts w:ascii="Arial" w:hAnsi="Arial" w:cs="Arial"/>
          <w:szCs w:val="24"/>
        </w:rPr>
        <w:t>have an easy way</w:t>
      </w:r>
      <w:r w:rsidRPr="001A2879">
        <w:rPr>
          <w:rFonts w:ascii="Arial" w:hAnsi="Arial" w:cs="Arial"/>
          <w:szCs w:val="24"/>
        </w:rPr>
        <w:t xml:space="preserve"> about </w:t>
      </w:r>
      <w:r w:rsidR="00651C8D">
        <w:rPr>
          <w:rFonts w:ascii="Arial" w:hAnsi="Arial" w:cs="Arial"/>
          <w:szCs w:val="24"/>
        </w:rPr>
        <w:t>Health System</w:t>
      </w:r>
      <w:r w:rsidRPr="001A2879">
        <w:rPr>
          <w:rFonts w:ascii="Arial" w:hAnsi="Arial" w:cs="Arial"/>
          <w:szCs w:val="24"/>
        </w:rPr>
        <w:t xml:space="preserve"> or</w:t>
      </w:r>
      <w:r w:rsidR="00651C8D">
        <w:rPr>
          <w:rFonts w:ascii="Arial" w:hAnsi="Arial" w:cs="Arial"/>
          <w:szCs w:val="24"/>
        </w:rPr>
        <w:t>/and monitor their history record and Doctor Appointments.</w:t>
      </w:r>
      <w:r w:rsidRPr="001A2879">
        <w:rPr>
          <w:rFonts w:ascii="Arial" w:hAnsi="Arial" w:cs="Arial"/>
          <w:szCs w:val="24"/>
        </w:rPr>
        <w:t xml:space="preserve"> </w:t>
      </w:r>
    </w:p>
    <w:p w14:paraId="5474EE66" w14:textId="0A200013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8AF808B" w14:textId="0553271F" w:rsidR="00C45527" w:rsidRPr="001F4035" w:rsidRDefault="00B3575F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1F4035">
        <w:rPr>
          <w:rFonts w:ascii="Arial" w:hAnsi="Arial" w:cs="Arial"/>
          <w:szCs w:val="24"/>
        </w:rPr>
        <w:t>Easy onboarding</w:t>
      </w:r>
    </w:p>
    <w:p w14:paraId="62108CA7" w14:textId="7983E6E8" w:rsidR="00B3575F" w:rsidRPr="001F4035" w:rsidRDefault="00F80D8E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Health Monitor, History</w:t>
      </w:r>
    </w:p>
    <w:p w14:paraId="64A63DB1" w14:textId="18A532FF" w:rsidR="00B3575F" w:rsidRPr="001F4035" w:rsidRDefault="00B3575F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1F4035">
        <w:rPr>
          <w:rFonts w:ascii="Arial" w:hAnsi="Arial" w:cs="Arial"/>
          <w:szCs w:val="24"/>
        </w:rPr>
        <w:t xml:space="preserve">No </w:t>
      </w:r>
      <w:r w:rsidR="001F4035" w:rsidRPr="001F4035">
        <w:rPr>
          <w:rFonts w:ascii="Arial" w:hAnsi="Arial" w:cs="Arial"/>
          <w:szCs w:val="24"/>
        </w:rPr>
        <w:t>monthly</w:t>
      </w:r>
      <w:r w:rsidRPr="001F4035">
        <w:rPr>
          <w:rFonts w:ascii="Arial" w:hAnsi="Arial" w:cs="Arial"/>
          <w:szCs w:val="24"/>
        </w:rPr>
        <w:t xml:space="preserve"> fees</w:t>
      </w:r>
    </w:p>
    <w:p w14:paraId="32C87670" w14:textId="7208F847" w:rsidR="00B3575F" w:rsidRPr="001F4035" w:rsidRDefault="00B3575F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1F4035">
        <w:rPr>
          <w:rFonts w:ascii="Arial" w:hAnsi="Arial" w:cs="Arial"/>
          <w:szCs w:val="24"/>
        </w:rPr>
        <w:t>Personalization screen</w:t>
      </w:r>
    </w:p>
    <w:p w14:paraId="5D29B22E" w14:textId="43662DE0" w:rsidR="00B3575F" w:rsidRPr="001F4035" w:rsidRDefault="00CD3874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Health Appointments</w:t>
      </w:r>
    </w:p>
    <w:p w14:paraId="31F9EA96" w14:textId="18B0D191" w:rsidR="00B3575F" w:rsidRPr="001F4035" w:rsidRDefault="00F80D8E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Find Doctor</w:t>
      </w:r>
    </w:p>
    <w:p w14:paraId="3CD74762" w14:textId="4FE30B58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Competitors &amp; Product Inspiration</w:t>
      </w:r>
    </w:p>
    <w:p w14:paraId="5437074F" w14:textId="0BC9FF4C" w:rsidR="00C45527" w:rsidRPr="00502A61" w:rsidRDefault="00182400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Gov.gr/</w:t>
      </w:r>
      <w:proofErr w:type="spellStart"/>
      <w:r w:rsidRPr="00182400">
        <w:rPr>
          <w:rFonts w:ascii="Arial" w:hAnsi="Arial" w:cs="Arial"/>
          <w:szCs w:val="24"/>
        </w:rPr>
        <w:t>aule-suntagographese</w:t>
      </w:r>
      <w:proofErr w:type="spellEnd"/>
    </w:p>
    <w:p w14:paraId="6DC9182A" w14:textId="680349EE" w:rsidR="00502A61" w:rsidRPr="00502A61" w:rsidRDefault="007606EB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Idika</w:t>
      </w:r>
      <w:proofErr w:type="spellEnd"/>
    </w:p>
    <w:p w14:paraId="46186A98" w14:textId="5E204175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167C0497" w14:textId="4CF2A1B7" w:rsidR="00C45527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Wireframes for client approval</w:t>
      </w:r>
    </w:p>
    <w:p w14:paraId="1332B589" w14:textId="44A9224C" w:rsidR="004E2E48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High fidelity prototype of the product</w:t>
      </w:r>
    </w:p>
    <w:p w14:paraId="27958F82" w14:textId="21ED5E67" w:rsidR="004E2E48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2A4B56FB" w14:textId="36B7CEDA" w:rsidR="004E2E48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0F1C2741" w14:textId="3C1671D3" w:rsidR="004E2E48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UI Assets for developers</w:t>
      </w:r>
    </w:p>
    <w:p w14:paraId="0E645C6D" w14:textId="2EC8DB97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Cost</w:t>
      </w:r>
    </w:p>
    <w:p w14:paraId="6A9CF550" w14:textId="6B33E448" w:rsidR="00C45527" w:rsidRPr="00570322" w:rsidRDefault="007818D1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570322">
        <w:rPr>
          <w:rFonts w:ascii="Arial" w:hAnsi="Arial" w:cs="Arial"/>
          <w:szCs w:val="24"/>
        </w:rPr>
        <w:t>$4000 total with $93 p/hour for any additional work outside the brief</w:t>
      </w:r>
    </w:p>
    <w:p w14:paraId="40C99957" w14:textId="2D67C1D4" w:rsidR="007818D1" w:rsidRPr="00570322" w:rsidRDefault="007818D1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570322">
        <w:rPr>
          <w:rFonts w:ascii="Arial" w:hAnsi="Arial" w:cs="Arial"/>
          <w:szCs w:val="24"/>
        </w:rPr>
        <w:t>50% payment required to begin work</w:t>
      </w:r>
    </w:p>
    <w:p w14:paraId="269AF66F" w14:textId="227BE684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Timeline/Deadline</w:t>
      </w:r>
    </w:p>
    <w:p w14:paraId="06471160" w14:textId="7F903390" w:rsidR="00C45527" w:rsidRPr="009011CB" w:rsidRDefault="009011CB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9011CB">
        <w:rPr>
          <w:rFonts w:ascii="Arial" w:hAnsi="Arial" w:cs="Arial"/>
          <w:szCs w:val="24"/>
        </w:rPr>
        <w:t>The duration is described below as subtasks</w:t>
      </w:r>
    </w:p>
    <w:p w14:paraId="77F254A2" w14:textId="77777777" w:rsidR="00ED3B02" w:rsidRPr="00ED3B02" w:rsidRDefault="00ED3B02" w:rsidP="00ED3B02">
      <w:pPr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AC181B" w14:textId="77777777" w:rsidR="00595C95" w:rsidRPr="00595C95" w:rsidRDefault="00595C95" w:rsidP="00595C95"/>
    <w:p w14:paraId="79B53241" w14:textId="3044D9B6" w:rsidR="008E24FF" w:rsidRDefault="008E24FF" w:rsidP="00D60E07">
      <w:pPr>
        <w:pStyle w:val="Heading2"/>
        <w:numPr>
          <w:ilvl w:val="0"/>
          <w:numId w:val="9"/>
        </w:numPr>
        <w:rPr>
          <w:rFonts w:asciiTheme="minorHAnsi" w:hAnsiTheme="minorHAnsi"/>
        </w:rPr>
      </w:pPr>
      <w:bookmarkStart w:id="2" w:name="_Toc73208066"/>
      <w:r>
        <w:t>Description</w:t>
      </w:r>
      <w:r w:rsidR="00862CB2">
        <w:rPr>
          <w:rFonts w:asciiTheme="minorHAnsi" w:hAnsiTheme="minorHAnsi"/>
          <w:lang w:val="el-GR"/>
        </w:rPr>
        <w:t xml:space="preserve"> </w:t>
      </w:r>
      <w:r w:rsidR="00862CB2">
        <w:rPr>
          <w:rFonts w:asciiTheme="minorHAnsi" w:hAnsiTheme="minorHAnsi"/>
        </w:rPr>
        <w:t>Scope</w:t>
      </w:r>
      <w:bookmarkEnd w:id="2"/>
    </w:p>
    <w:p w14:paraId="277B1FB3" w14:textId="3BB8B2D8" w:rsidR="00A20A08" w:rsidRPr="00A20A08" w:rsidRDefault="006240EA" w:rsidP="00A20A08">
      <w:r>
        <w:rPr>
          <w:noProof/>
        </w:rPr>
        <w:drawing>
          <wp:inline distT="0" distB="0" distL="0" distR="0" wp14:anchorId="79D2B0E1" wp14:editId="07F844E0">
            <wp:extent cx="6153150" cy="64962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75" cy="650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19BA" w14:textId="5AF85418" w:rsidR="007539F0" w:rsidRPr="00A20A08" w:rsidRDefault="00A20A08" w:rsidP="003002A5">
      <w:pPr>
        <w:jc w:val="center"/>
        <w:rPr>
          <w:vertAlign w:val="subscript"/>
        </w:rPr>
      </w:pPr>
      <w:r>
        <w:rPr>
          <w:vertAlign w:val="subscript"/>
        </w:rPr>
        <w:t>BPMN 2.0 Visual Process Representation of Description Below</w:t>
      </w:r>
      <w:r w:rsidR="00D84CC6">
        <w:rPr>
          <w:vertAlign w:val="subscript"/>
        </w:rPr>
        <w:t>(</w:t>
      </w:r>
      <w:r w:rsidR="00D84CC6" w:rsidRPr="00F913F5">
        <w:rPr>
          <w:b/>
          <w:bCs/>
          <w:vertAlign w:val="subscript"/>
        </w:rPr>
        <w:t>activity</w:t>
      </w:r>
      <w:r w:rsidR="004C5605">
        <w:rPr>
          <w:b/>
          <w:bCs/>
          <w:vertAlign w:val="subscript"/>
        </w:rPr>
        <w:t>-like</w:t>
      </w:r>
      <w:r w:rsidR="00D84CC6">
        <w:rPr>
          <w:vertAlign w:val="subscript"/>
        </w:rPr>
        <w:t>)</w:t>
      </w:r>
    </w:p>
    <w:p w14:paraId="1889BF0E" w14:textId="2913E25B" w:rsidR="000944F4" w:rsidRPr="000944F4" w:rsidRDefault="000944F4" w:rsidP="000944F4">
      <w:pPr>
        <w:rPr>
          <w:rFonts w:ascii="Arial" w:hAnsi="Arial" w:cs="Arial"/>
          <w:szCs w:val="24"/>
        </w:rPr>
      </w:pPr>
      <w:r w:rsidRPr="000944F4">
        <w:rPr>
          <w:rFonts w:ascii="Arial" w:hAnsi="Arial" w:cs="Arial"/>
          <w:szCs w:val="24"/>
        </w:rPr>
        <w:lastRenderedPageBreak/>
        <w:t>The purpose of this document is to provide valid information for its members including Low level Design and High</w:t>
      </w:r>
      <w:r w:rsidR="002E7D41">
        <w:rPr>
          <w:rFonts w:ascii="Arial" w:hAnsi="Arial" w:cs="Arial"/>
          <w:szCs w:val="24"/>
        </w:rPr>
        <w:t>-</w:t>
      </w:r>
      <w:r w:rsidRPr="000944F4">
        <w:rPr>
          <w:rFonts w:ascii="Arial" w:hAnsi="Arial" w:cs="Arial"/>
          <w:szCs w:val="24"/>
        </w:rPr>
        <w:t xml:space="preserve">Level design in a concise application of the Business </w:t>
      </w:r>
      <w:r w:rsidR="00670181">
        <w:rPr>
          <w:rFonts w:ascii="Arial" w:hAnsi="Arial" w:cs="Arial"/>
          <w:szCs w:val="24"/>
        </w:rPr>
        <w:t>Health</w:t>
      </w:r>
      <w:r w:rsidRPr="000944F4">
        <w:rPr>
          <w:rFonts w:ascii="Arial" w:hAnsi="Arial" w:cs="Arial"/>
          <w:szCs w:val="24"/>
        </w:rPr>
        <w:t xml:space="preserve"> Content application.</w:t>
      </w:r>
    </w:p>
    <w:p w14:paraId="5C6DE128" w14:textId="39346D86" w:rsidR="00AF3B35" w:rsidRDefault="000944F4" w:rsidP="000944F4">
      <w:pPr>
        <w:rPr>
          <w:rFonts w:ascii="Arial" w:hAnsi="Arial" w:cs="Arial"/>
          <w:szCs w:val="24"/>
        </w:rPr>
      </w:pPr>
      <w:r w:rsidRPr="000944F4">
        <w:rPr>
          <w:rFonts w:ascii="Arial" w:hAnsi="Arial" w:cs="Arial"/>
          <w:szCs w:val="24"/>
        </w:rPr>
        <w:t>The application will consist of front &amp; back</w:t>
      </w:r>
      <w:r w:rsidR="002E7D41">
        <w:rPr>
          <w:rFonts w:ascii="Arial" w:hAnsi="Arial" w:cs="Arial"/>
          <w:szCs w:val="24"/>
        </w:rPr>
        <w:t>-</w:t>
      </w:r>
      <w:r w:rsidRPr="000944F4">
        <w:rPr>
          <w:rFonts w:ascii="Arial" w:hAnsi="Arial" w:cs="Arial"/>
          <w:szCs w:val="24"/>
        </w:rPr>
        <w:t xml:space="preserve">end interfaces functionality. It will allow the </w:t>
      </w:r>
      <w:r w:rsidR="00670181">
        <w:rPr>
          <w:rFonts w:ascii="Arial" w:hAnsi="Arial" w:cs="Arial"/>
          <w:szCs w:val="24"/>
        </w:rPr>
        <w:t>Patient</w:t>
      </w:r>
      <w:r w:rsidRPr="000944F4">
        <w:rPr>
          <w:rFonts w:ascii="Arial" w:hAnsi="Arial" w:cs="Arial"/>
          <w:szCs w:val="24"/>
        </w:rPr>
        <w:t xml:space="preserve"> to </w:t>
      </w:r>
      <w:r w:rsidR="00670181">
        <w:rPr>
          <w:rFonts w:ascii="Arial" w:hAnsi="Arial" w:cs="Arial"/>
          <w:szCs w:val="24"/>
        </w:rPr>
        <w:t>check</w:t>
      </w:r>
      <w:r w:rsidRPr="000944F4">
        <w:rPr>
          <w:rFonts w:ascii="Arial" w:hAnsi="Arial" w:cs="Arial"/>
          <w:szCs w:val="24"/>
        </w:rPr>
        <w:t xml:space="preserve"> </w:t>
      </w:r>
      <w:r w:rsidR="00670181">
        <w:rPr>
          <w:rFonts w:ascii="Arial" w:hAnsi="Arial" w:cs="Arial"/>
          <w:szCs w:val="24"/>
        </w:rPr>
        <w:t>Appointment list, make new ones, monitor their health</w:t>
      </w:r>
      <w:r w:rsidR="00AC64F3">
        <w:rPr>
          <w:rFonts w:ascii="Arial" w:hAnsi="Arial" w:cs="Arial"/>
          <w:szCs w:val="24"/>
        </w:rPr>
        <w:t xml:space="preserve"> and have a Complete Suite of Health Checking events. </w:t>
      </w:r>
      <w:r w:rsidRPr="000944F4">
        <w:rPr>
          <w:rFonts w:ascii="Arial" w:hAnsi="Arial" w:cs="Arial"/>
          <w:szCs w:val="24"/>
        </w:rPr>
        <w:t>The application will be a subset of an information system that will interact with users and other database systems.</w:t>
      </w:r>
    </w:p>
    <w:p w14:paraId="530B633E" w14:textId="77777777" w:rsidR="00F02894" w:rsidRPr="000944F4" w:rsidRDefault="00F02894" w:rsidP="000944F4"/>
    <w:p w14:paraId="5122F4A3" w14:textId="5AC12EBE" w:rsidR="0003123C" w:rsidRDefault="00400FFF" w:rsidP="00D60E07">
      <w:pPr>
        <w:pStyle w:val="Heading2"/>
        <w:numPr>
          <w:ilvl w:val="0"/>
          <w:numId w:val="9"/>
        </w:numPr>
      </w:pPr>
      <w:bookmarkStart w:id="3" w:name="_Toc73208067"/>
      <w:r>
        <w:t>Financial Scope</w:t>
      </w:r>
      <w:bookmarkEnd w:id="3"/>
    </w:p>
    <w:p w14:paraId="12681F58" w14:textId="77777777" w:rsidR="00400FFF" w:rsidRDefault="00400FFF" w:rsidP="00400FFF"/>
    <w:p w14:paraId="7E2B57F9" w14:textId="45BDC228" w:rsidR="00400FFF" w:rsidRDefault="005E1DA2" w:rsidP="00400FFF">
      <w:r w:rsidRPr="005E1DA2">
        <w:t>The project will observe</w:t>
      </w:r>
      <w:r>
        <w:t xml:space="preserve"> </w:t>
      </w:r>
      <w:r w:rsidR="004D7787">
        <w:t>deadlines</w:t>
      </w:r>
      <w:r w:rsidR="004D7787" w:rsidRPr="000322B1">
        <w:t xml:space="preserve">, </w:t>
      </w:r>
      <w:r w:rsidR="004D7787">
        <w:t>Budget</w:t>
      </w:r>
      <w:r w:rsidR="00557D3F">
        <w:t xml:space="preserve">, </w:t>
      </w:r>
      <w:r w:rsidR="007353E2">
        <w:t xml:space="preserve">vision of </w:t>
      </w:r>
      <w:r w:rsidR="00557D3F">
        <w:t>stakeholders.</w:t>
      </w:r>
    </w:p>
    <w:p w14:paraId="0C96894F" w14:textId="5FBB4595" w:rsidR="007A2710" w:rsidRDefault="007A2710" w:rsidP="00D60E07">
      <w:pPr>
        <w:pStyle w:val="ListParagraph"/>
        <w:numPr>
          <w:ilvl w:val="0"/>
          <w:numId w:val="10"/>
        </w:numPr>
      </w:pPr>
      <w:r>
        <w:t>Investment decision</w:t>
      </w:r>
    </w:p>
    <w:p w14:paraId="2E695E24" w14:textId="29AA020D" w:rsidR="007A2710" w:rsidRDefault="007A2710" w:rsidP="00D60E07">
      <w:pPr>
        <w:pStyle w:val="ListParagraph"/>
        <w:numPr>
          <w:ilvl w:val="0"/>
          <w:numId w:val="10"/>
        </w:numPr>
      </w:pPr>
      <w:r>
        <w:t>Working Capital decision</w:t>
      </w:r>
    </w:p>
    <w:p w14:paraId="7A1D739A" w14:textId="299B8313" w:rsidR="007A2710" w:rsidRDefault="007A2710" w:rsidP="00D60E07">
      <w:pPr>
        <w:pStyle w:val="ListParagraph"/>
        <w:numPr>
          <w:ilvl w:val="0"/>
          <w:numId w:val="10"/>
        </w:numPr>
      </w:pPr>
      <w:r>
        <w:t>Financing decision</w:t>
      </w:r>
    </w:p>
    <w:p w14:paraId="4E003895" w14:textId="7FA5FCA5" w:rsidR="007A2710" w:rsidRDefault="007A2710" w:rsidP="00D60E07">
      <w:pPr>
        <w:pStyle w:val="ListParagraph"/>
        <w:numPr>
          <w:ilvl w:val="0"/>
          <w:numId w:val="10"/>
        </w:numPr>
      </w:pPr>
      <w:r>
        <w:t>Dividend decision</w:t>
      </w:r>
    </w:p>
    <w:p w14:paraId="1DDA35D0" w14:textId="295B8DA0" w:rsidR="007A2710" w:rsidRDefault="007A2710" w:rsidP="00D60E07">
      <w:pPr>
        <w:pStyle w:val="ListParagraph"/>
        <w:numPr>
          <w:ilvl w:val="0"/>
          <w:numId w:val="10"/>
        </w:numPr>
      </w:pPr>
      <w:r>
        <w:t>Ensures liquidity</w:t>
      </w:r>
    </w:p>
    <w:p w14:paraId="069658FE" w14:textId="2E14DFDB" w:rsidR="00797D46" w:rsidRDefault="007A2710" w:rsidP="00400FFF">
      <w:pPr>
        <w:pStyle w:val="ListParagraph"/>
        <w:numPr>
          <w:ilvl w:val="0"/>
          <w:numId w:val="10"/>
        </w:numPr>
      </w:pPr>
      <w:r>
        <w:t>Profit management</w:t>
      </w:r>
    </w:p>
    <w:p w14:paraId="328833D3" w14:textId="6E5E87E1" w:rsidR="00777AF1" w:rsidRDefault="00777AF1" w:rsidP="00D60E07">
      <w:pPr>
        <w:pStyle w:val="Heading2"/>
        <w:numPr>
          <w:ilvl w:val="0"/>
          <w:numId w:val="9"/>
        </w:numPr>
      </w:pPr>
      <w:bookmarkStart w:id="4" w:name="_Toc73208068"/>
      <w:r>
        <w:t>Focused on Delivery</w:t>
      </w:r>
      <w:bookmarkEnd w:id="4"/>
    </w:p>
    <w:p w14:paraId="01FAC6F7" w14:textId="77777777" w:rsidR="00777AF1" w:rsidRPr="00777AF1" w:rsidRDefault="00777AF1" w:rsidP="00777AF1"/>
    <w:p w14:paraId="67E81C64" w14:textId="01D7ECC4" w:rsidR="00777AF1" w:rsidRPr="00B66B42" w:rsidRDefault="00FD7BAC" w:rsidP="00777AF1">
      <w:pPr>
        <w:spacing w:line="360" w:lineRule="auto"/>
        <w:ind w:right="41"/>
        <w:jc w:val="both"/>
        <w:rPr>
          <w:rFonts w:ascii="Arial" w:hAnsi="Arial" w:cs="Arial"/>
          <w:b/>
          <w:bCs/>
        </w:rPr>
      </w:pPr>
      <w:r w:rsidRPr="00B66B42">
        <w:rPr>
          <w:rFonts w:ascii="Arial" w:hAnsi="Arial" w:cs="Arial"/>
          <w:b/>
          <w:bCs/>
        </w:rPr>
        <w:t>Subtasks</w:t>
      </w:r>
      <w:r w:rsidR="00777AF1" w:rsidRPr="00B66B42">
        <w:rPr>
          <w:rFonts w:ascii="Arial" w:hAnsi="Arial" w:cs="Arial"/>
          <w:b/>
          <w:bCs/>
        </w:rPr>
        <w:t>/</w:t>
      </w:r>
      <w:r w:rsidRPr="00B66B42">
        <w:rPr>
          <w:rFonts w:ascii="Arial" w:hAnsi="Arial" w:cs="Arial"/>
          <w:b/>
          <w:bCs/>
        </w:rPr>
        <w:t>activities</w:t>
      </w:r>
      <w:r w:rsidR="00777AF1" w:rsidRPr="00B66B42">
        <w:rPr>
          <w:rFonts w:ascii="Arial" w:hAnsi="Arial" w:cs="Arial"/>
          <w:b/>
          <w:bCs/>
        </w:rPr>
        <w:t>.</w:t>
      </w:r>
    </w:p>
    <w:p w14:paraId="4E9607F0" w14:textId="70CC46A9" w:rsidR="00777AF1" w:rsidRPr="00777AF1" w:rsidRDefault="00777AF1" w:rsidP="00777AF1">
      <w:pPr>
        <w:spacing w:line="360" w:lineRule="auto"/>
        <w:ind w:right="41"/>
        <w:jc w:val="both"/>
        <w:rPr>
          <w:rFonts w:ascii="Arial" w:hAnsi="Arial" w:cs="Arial"/>
          <w:lang w:val="el-GR"/>
        </w:rPr>
      </w:pPr>
      <w:r w:rsidRPr="00777AF1">
        <w:rPr>
          <w:rFonts w:ascii="Arial" w:hAnsi="Arial" w:cs="Arial"/>
          <w:lang w:val="el-GR"/>
        </w:rPr>
        <w:t xml:space="preserve">1) </w:t>
      </w:r>
      <w:r w:rsidR="008A6FD1" w:rsidRPr="008A6FD1">
        <w:rPr>
          <w:rFonts w:ascii="Arial" w:hAnsi="Arial" w:cs="Arial"/>
          <w:lang w:val="el-GR"/>
        </w:rPr>
        <w:t>Requirements analysis</w:t>
      </w:r>
    </w:p>
    <w:p w14:paraId="6CBB5355" w14:textId="74C44D89" w:rsidR="00777AF1" w:rsidRPr="00777AF1" w:rsidRDefault="00777AF1" w:rsidP="00777AF1">
      <w:pPr>
        <w:spacing w:line="360" w:lineRule="auto"/>
        <w:ind w:right="41"/>
        <w:jc w:val="both"/>
        <w:rPr>
          <w:rFonts w:ascii="Arial" w:hAnsi="Arial" w:cs="Arial"/>
          <w:lang w:val="el-GR"/>
        </w:rPr>
      </w:pPr>
      <w:r w:rsidRPr="00777AF1">
        <w:rPr>
          <w:rFonts w:ascii="Arial" w:hAnsi="Arial" w:cs="Arial"/>
          <w:lang w:val="el-GR"/>
        </w:rPr>
        <w:t xml:space="preserve">2) </w:t>
      </w:r>
      <w:r w:rsidR="008A6FD1" w:rsidRPr="008A6FD1">
        <w:rPr>
          <w:rFonts w:ascii="Arial" w:hAnsi="Arial" w:cs="Arial"/>
          <w:lang w:val="el-GR"/>
        </w:rPr>
        <w:t>Database</w:t>
      </w:r>
      <w:r w:rsidR="00CC587F">
        <w:rPr>
          <w:rFonts w:ascii="Arial" w:hAnsi="Arial" w:cs="Arial"/>
        </w:rPr>
        <w:t>/</w:t>
      </w:r>
      <w:r w:rsidR="00D709A5">
        <w:rPr>
          <w:rFonts w:ascii="Arial" w:hAnsi="Arial" w:cs="Arial"/>
        </w:rPr>
        <w:t>Business Entities</w:t>
      </w:r>
      <w:r w:rsidR="008A6FD1" w:rsidRPr="008A6FD1">
        <w:rPr>
          <w:rFonts w:ascii="Arial" w:hAnsi="Arial" w:cs="Arial"/>
          <w:lang w:val="el-GR"/>
        </w:rPr>
        <w:t xml:space="preserve"> design</w:t>
      </w:r>
    </w:p>
    <w:p w14:paraId="6978D937" w14:textId="666F1DA1" w:rsidR="00777AF1" w:rsidRPr="00777AF1" w:rsidRDefault="00777AF1" w:rsidP="00777AF1">
      <w:pPr>
        <w:spacing w:line="360" w:lineRule="auto"/>
        <w:ind w:right="41"/>
        <w:jc w:val="both"/>
        <w:rPr>
          <w:rFonts w:ascii="Arial" w:hAnsi="Arial" w:cs="Arial"/>
          <w:lang w:val="el-GR"/>
        </w:rPr>
      </w:pPr>
      <w:r w:rsidRPr="00777AF1">
        <w:rPr>
          <w:rFonts w:ascii="Arial" w:hAnsi="Arial" w:cs="Arial"/>
          <w:lang w:val="el-GR"/>
        </w:rPr>
        <w:t xml:space="preserve">3) </w:t>
      </w:r>
      <w:r w:rsidR="008A6FD1" w:rsidRPr="008A6FD1">
        <w:rPr>
          <w:rFonts w:ascii="Arial" w:hAnsi="Arial" w:cs="Arial"/>
          <w:lang w:val="el-GR"/>
        </w:rPr>
        <w:t>Interface design</w:t>
      </w:r>
    </w:p>
    <w:p w14:paraId="5C31FE34" w14:textId="7A83EEE5" w:rsidR="00777AF1" w:rsidRPr="00D709A5" w:rsidRDefault="00777AF1" w:rsidP="00777AF1">
      <w:pPr>
        <w:spacing w:line="360" w:lineRule="auto"/>
        <w:ind w:right="41"/>
        <w:jc w:val="both"/>
        <w:rPr>
          <w:rFonts w:ascii="Arial" w:hAnsi="Arial" w:cs="Arial"/>
        </w:rPr>
      </w:pPr>
      <w:r w:rsidRPr="00D709A5">
        <w:rPr>
          <w:rFonts w:ascii="Arial" w:hAnsi="Arial" w:cs="Arial"/>
        </w:rPr>
        <w:t xml:space="preserve">4) </w:t>
      </w:r>
      <w:r w:rsidR="008A6FD1" w:rsidRPr="00D709A5">
        <w:rPr>
          <w:rFonts w:ascii="Arial" w:hAnsi="Arial" w:cs="Arial"/>
        </w:rPr>
        <w:t>Database</w:t>
      </w:r>
      <w:r w:rsidR="00A8626C">
        <w:rPr>
          <w:rFonts w:ascii="Arial" w:hAnsi="Arial" w:cs="Arial"/>
        </w:rPr>
        <w:t>/</w:t>
      </w:r>
      <w:r w:rsidR="00D709A5" w:rsidRPr="00D709A5">
        <w:rPr>
          <w:rFonts w:ascii="Arial" w:hAnsi="Arial" w:cs="Arial"/>
        </w:rPr>
        <w:t xml:space="preserve"> </w:t>
      </w:r>
      <w:r w:rsidR="00D709A5">
        <w:rPr>
          <w:rFonts w:ascii="Arial" w:hAnsi="Arial" w:cs="Arial"/>
        </w:rPr>
        <w:t>Business Entities</w:t>
      </w:r>
      <w:r w:rsidR="008A6FD1" w:rsidRPr="00D709A5">
        <w:rPr>
          <w:rFonts w:ascii="Arial" w:hAnsi="Arial" w:cs="Arial"/>
        </w:rPr>
        <w:t xml:space="preserve"> development and data entry</w:t>
      </w:r>
    </w:p>
    <w:p w14:paraId="7C66F640" w14:textId="42366E86" w:rsidR="00777AF1" w:rsidRPr="001103C4" w:rsidRDefault="00777AF1" w:rsidP="00A64A32">
      <w:pPr>
        <w:spacing w:line="360" w:lineRule="auto"/>
        <w:ind w:right="41"/>
        <w:jc w:val="both"/>
        <w:rPr>
          <w:rFonts w:ascii="Arial" w:hAnsi="Arial" w:cs="Arial"/>
        </w:rPr>
      </w:pPr>
      <w:r w:rsidRPr="001103C4">
        <w:rPr>
          <w:rFonts w:ascii="Arial" w:hAnsi="Arial" w:cs="Arial"/>
        </w:rPr>
        <w:t xml:space="preserve">5) </w:t>
      </w:r>
      <w:r w:rsidR="008A6FD1" w:rsidRPr="001103C4">
        <w:rPr>
          <w:rFonts w:ascii="Arial" w:hAnsi="Arial" w:cs="Arial"/>
        </w:rPr>
        <w:t>Interface development</w:t>
      </w:r>
    </w:p>
    <w:p w14:paraId="1501E499" w14:textId="3501A4A9" w:rsidR="00777AF1" w:rsidRPr="001103C4" w:rsidRDefault="00777AF1" w:rsidP="00A64A32">
      <w:pPr>
        <w:spacing w:line="360" w:lineRule="auto"/>
        <w:ind w:right="41"/>
        <w:jc w:val="both"/>
        <w:rPr>
          <w:rFonts w:ascii="Arial" w:hAnsi="Arial" w:cs="Arial"/>
        </w:rPr>
      </w:pPr>
      <w:r w:rsidRPr="001103C4">
        <w:rPr>
          <w:rFonts w:ascii="Arial" w:hAnsi="Arial" w:cs="Arial"/>
        </w:rPr>
        <w:t xml:space="preserve">6) </w:t>
      </w:r>
      <w:r w:rsidR="008A6FD1" w:rsidRPr="001103C4">
        <w:rPr>
          <w:rFonts w:ascii="Arial" w:hAnsi="Arial" w:cs="Arial"/>
        </w:rPr>
        <w:t>System completion</w:t>
      </w:r>
    </w:p>
    <w:p w14:paraId="04AB7211" w14:textId="7A771B92" w:rsidR="00777AF1" w:rsidRPr="008A6FD1" w:rsidRDefault="00777AF1" w:rsidP="00A64A32">
      <w:pPr>
        <w:spacing w:line="360" w:lineRule="auto"/>
        <w:ind w:right="41"/>
        <w:jc w:val="both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</w:t>
      </w:r>
      <w:r w:rsidR="008A6FD1" w:rsidRPr="008A6FD1">
        <w:rPr>
          <w:rFonts w:ascii="Arial" w:hAnsi="Arial" w:cs="Arial"/>
        </w:rPr>
        <w:t>Application installation and control</w:t>
      </w:r>
      <w:r w:rsidR="00E64E0C">
        <w:rPr>
          <w:rFonts w:ascii="Arial" w:hAnsi="Arial" w:cs="Arial"/>
        </w:rPr>
        <w:t xml:space="preserve"> </w:t>
      </w:r>
      <w:r w:rsidR="008A6FD1">
        <w:rPr>
          <w:rFonts w:ascii="Arial" w:hAnsi="Arial" w:cs="Arial"/>
        </w:rPr>
        <w:t>(</w:t>
      </w:r>
      <w:r w:rsidR="00E64E0C">
        <w:rPr>
          <w:rFonts w:ascii="Arial" w:hAnsi="Arial" w:cs="Arial"/>
        </w:rPr>
        <w:t>integration</w:t>
      </w:r>
      <w:r w:rsidR="008A6FD1">
        <w:rPr>
          <w:rFonts w:ascii="Arial" w:hAnsi="Arial" w:cs="Arial"/>
        </w:rPr>
        <w:t>)</w:t>
      </w:r>
    </w:p>
    <w:p w14:paraId="584C94C8" w14:textId="71DCADA5" w:rsidR="00A75216" w:rsidRPr="001B32B6" w:rsidRDefault="00777AF1" w:rsidP="005A021F">
      <w:pPr>
        <w:spacing w:line="360" w:lineRule="auto"/>
        <w:ind w:right="41"/>
        <w:jc w:val="both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A4105E" w:rsidRPr="00E64E0C">
        <w:rPr>
          <w:rFonts w:ascii="Arial" w:hAnsi="Arial" w:cs="Arial"/>
        </w:rPr>
        <w:t>Training and acceptance</w:t>
      </w:r>
      <w:r w:rsidR="00A4105E">
        <w:rPr>
          <w:rFonts w:ascii="Arial" w:hAnsi="Arial" w:cs="Arial"/>
        </w:rPr>
        <w:t>/support</w:t>
      </w:r>
    </w:p>
    <w:p w14:paraId="18F848D8" w14:textId="7C3D2B2A" w:rsidR="00FD123F" w:rsidRDefault="00FD123F" w:rsidP="00D60E07">
      <w:pPr>
        <w:pStyle w:val="Heading2"/>
        <w:numPr>
          <w:ilvl w:val="0"/>
          <w:numId w:val="9"/>
        </w:numPr>
      </w:pPr>
      <w:bookmarkStart w:id="5" w:name="_Toc73208069"/>
      <w:r>
        <w:lastRenderedPageBreak/>
        <w:t>Project Execution</w:t>
      </w:r>
      <w:bookmarkEnd w:id="5"/>
    </w:p>
    <w:p w14:paraId="0A54640D" w14:textId="77777777" w:rsidR="00FD123F" w:rsidRPr="00FD123F" w:rsidRDefault="00FD123F" w:rsidP="00FD123F"/>
    <w:p w14:paraId="49921DDA" w14:textId="401C5935" w:rsidR="00777AF1" w:rsidRPr="00FD123F" w:rsidRDefault="005647E1" w:rsidP="00777AF1">
      <w:r w:rsidRPr="005647E1">
        <w:t>Approaches available</w:t>
      </w:r>
      <w:r w:rsidR="00FD123F" w:rsidRPr="00E737B8">
        <w:t>:</w:t>
      </w:r>
      <w:r w:rsidR="00FD123F">
        <w:t xml:space="preserve"> procedural/waterfall, agile, </w:t>
      </w:r>
      <w:r w:rsidR="00E737B8">
        <w:t>D</w:t>
      </w:r>
      <w:r w:rsidR="00FD123F">
        <w:t>ev</w:t>
      </w:r>
      <w:r w:rsidR="00462A24">
        <w:t xml:space="preserve"> </w:t>
      </w:r>
      <w:r w:rsidR="00FD123F">
        <w:t>ops</w:t>
      </w:r>
    </w:p>
    <w:p w14:paraId="6843C2DC" w14:textId="08017E47" w:rsidR="00362050" w:rsidRDefault="005647E1" w:rsidP="00777AF1">
      <w:r w:rsidRPr="005647E1">
        <w:t>A base of staff specialization and available infrastructure is selected</w:t>
      </w:r>
      <w:r w:rsidR="00FD123F" w:rsidRPr="00A916FE">
        <w:t xml:space="preserve"> </w:t>
      </w:r>
      <w:r w:rsidR="00FD123F">
        <w:t>agile</w:t>
      </w:r>
      <w:r w:rsidR="00FD123F" w:rsidRPr="00A916FE">
        <w:t xml:space="preserve"> </w:t>
      </w:r>
      <w:r w:rsidR="00FD123F">
        <w:t>scrum</w:t>
      </w:r>
      <w:r w:rsidR="00FD123F" w:rsidRPr="00A916FE">
        <w:t xml:space="preserve"> </w:t>
      </w:r>
      <w:r w:rsidR="00FD123F">
        <w:t>team</w:t>
      </w:r>
      <w:r w:rsidR="00FD123F" w:rsidRPr="00A916FE">
        <w:t xml:space="preserve"> </w:t>
      </w:r>
      <w:r w:rsidR="00FD123F">
        <w:t>approach</w:t>
      </w:r>
      <w:r w:rsidR="00AA40B1" w:rsidRPr="00A916FE">
        <w:t>.</w:t>
      </w:r>
      <w:r>
        <w:t xml:space="preserve"> </w:t>
      </w:r>
      <w:r w:rsidR="00966355" w:rsidRPr="00966355">
        <w:t>The main course recording and</w:t>
      </w:r>
      <w:r w:rsidR="00966355">
        <w:t xml:space="preserve"> </w:t>
      </w:r>
      <w:r w:rsidR="00A916FE">
        <w:t>management</w:t>
      </w:r>
      <w:r w:rsidR="00A916FE" w:rsidRPr="00A916FE">
        <w:t xml:space="preserve"> </w:t>
      </w:r>
      <w:r w:rsidR="00966355" w:rsidRPr="00966355">
        <w:t>will become a means of</w:t>
      </w:r>
      <w:r w:rsidR="00966355">
        <w:t xml:space="preserve"> </w:t>
      </w:r>
      <w:r w:rsidR="00A916FE">
        <w:t>collaboration</w:t>
      </w:r>
      <w:r w:rsidR="00A916FE" w:rsidRPr="00A916FE">
        <w:t xml:space="preserve"> &amp; </w:t>
      </w:r>
      <w:r w:rsidR="00A916FE">
        <w:t>agile</w:t>
      </w:r>
      <w:r w:rsidR="00A916FE" w:rsidRPr="00A916FE">
        <w:t xml:space="preserve"> </w:t>
      </w:r>
      <w:r w:rsidR="00A916FE">
        <w:t xml:space="preserve">platform JIRA </w:t>
      </w:r>
      <w:r w:rsidR="00966355" w:rsidRPr="001A7E75">
        <w:t>with tracking and problem recording system</w:t>
      </w:r>
      <w:r w:rsidR="00A916FE" w:rsidRPr="00A916FE">
        <w:t>/</w:t>
      </w:r>
      <w:r w:rsidR="00A916FE">
        <w:t>tickets</w:t>
      </w:r>
      <w:r w:rsidR="00A916FE" w:rsidRPr="00A916FE">
        <w:t xml:space="preserve"> </w:t>
      </w:r>
      <w:r w:rsidR="00A916FE">
        <w:t>source &amp; version control DVCS GIT.</w:t>
      </w:r>
      <w:r w:rsidR="00A916FE" w:rsidRPr="00A916FE">
        <w:t xml:space="preserve"> </w:t>
      </w:r>
    </w:p>
    <w:p w14:paraId="048795F5" w14:textId="7D481A16" w:rsidR="00A27009" w:rsidRPr="00DB7309" w:rsidRDefault="00A27009" w:rsidP="00777AF1">
      <w:pPr>
        <w:rPr>
          <w:b/>
          <w:bCs/>
        </w:rPr>
      </w:pPr>
      <w:r w:rsidRPr="00526B16">
        <w:rPr>
          <w:b/>
          <w:bCs/>
        </w:rPr>
        <w:t>Product</w:t>
      </w:r>
      <w:r w:rsidRPr="00DB7309">
        <w:rPr>
          <w:b/>
          <w:bCs/>
        </w:rPr>
        <w:t xml:space="preserve"> </w:t>
      </w:r>
      <w:r w:rsidRPr="00526B16">
        <w:rPr>
          <w:b/>
          <w:bCs/>
        </w:rPr>
        <w:t>BACKLOG</w:t>
      </w:r>
    </w:p>
    <w:p w14:paraId="1183D15B" w14:textId="4CCAF4A5" w:rsidR="00584EDD" w:rsidRPr="00A75216" w:rsidRDefault="001A7E75" w:rsidP="00777AF1">
      <w:pPr>
        <w:rPr>
          <w:u w:val="single"/>
        </w:rPr>
      </w:pPr>
      <w:r w:rsidRPr="001A7E75">
        <w:t xml:space="preserve">Below is an initial </w:t>
      </w:r>
      <w:r w:rsidRPr="001A7E75">
        <w:rPr>
          <w:u w:val="single"/>
        </w:rPr>
        <w:t>estimate</w:t>
      </w:r>
      <w:r w:rsidRPr="001A7E75">
        <w:t xml:space="preserve"> which will change dynamically (updated / passage of time) with more information </w:t>
      </w:r>
      <w:r w:rsidRPr="001A7E75">
        <w:rPr>
          <w:u w:val="single"/>
        </w:rPr>
        <w:t>as the priorities will change as well as the requirements of the project may change.</w:t>
      </w:r>
    </w:p>
    <w:p w14:paraId="0A143B93" w14:textId="77777777" w:rsidR="00484D63" w:rsidRDefault="00806625" w:rsidP="005C28CC">
      <w:pPr>
        <w:rPr>
          <w:lang w:val="el-GR"/>
        </w:rPr>
      </w:pPr>
      <w:r w:rsidRPr="000722B6">
        <w:rPr>
          <w:noProof/>
          <w:lang w:val="el-GR"/>
        </w:rPr>
        <w:drawing>
          <wp:inline distT="0" distB="0" distL="0" distR="0" wp14:anchorId="4100F60C" wp14:editId="5CEC02B3">
            <wp:extent cx="4772691" cy="3115110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D719" w14:textId="3C6C2080" w:rsidR="004A300E" w:rsidRPr="004A300E" w:rsidRDefault="004A300E" w:rsidP="005C28CC">
      <w:r>
        <w:t>*</w:t>
      </w:r>
      <w:proofErr w:type="gramStart"/>
      <w:r>
        <w:t>from</w:t>
      </w:r>
      <w:proofErr w:type="gramEnd"/>
      <w:r>
        <w:t xml:space="preserve"> the above section Agenda everything is abstracted including the Gantt and Product backlog these are not in any means any close to actual requirements but a close generalized estimate of what to be expected. Latter will be introduced actual implementations in this document.</w:t>
      </w:r>
    </w:p>
    <w:p w14:paraId="3D827CC7" w14:textId="62B701C6" w:rsidR="00C43DA5" w:rsidRDefault="00C43DA5" w:rsidP="00777AF1"/>
    <w:p w14:paraId="21CBF833" w14:textId="28FD8C41" w:rsidR="00A75216" w:rsidRDefault="00A75216" w:rsidP="00777AF1"/>
    <w:p w14:paraId="721B29CC" w14:textId="77777777" w:rsidR="00BE6297" w:rsidRDefault="00BE6297" w:rsidP="00777AF1"/>
    <w:p w14:paraId="171F6435" w14:textId="6220994D" w:rsidR="00BE6297" w:rsidRDefault="00BE6297" w:rsidP="00BE6297">
      <w:pPr>
        <w:pStyle w:val="Heading2"/>
        <w:numPr>
          <w:ilvl w:val="0"/>
          <w:numId w:val="9"/>
        </w:numPr>
      </w:pPr>
      <w:bookmarkStart w:id="6" w:name="_Toc73208070"/>
      <w:r>
        <w:lastRenderedPageBreak/>
        <w:t>Technologic Approach</w:t>
      </w:r>
      <w:bookmarkEnd w:id="6"/>
    </w:p>
    <w:p w14:paraId="17A61C41" w14:textId="5A96B810" w:rsidR="00AE0C3E" w:rsidRDefault="00AE0C3E" w:rsidP="00AE0C3E"/>
    <w:p w14:paraId="04AE15E4" w14:textId="0E66CCEC" w:rsidR="00AE0C3E" w:rsidRDefault="00AE0C3E" w:rsidP="00AE0C3E">
      <w:r>
        <w:t>The application will be web based</w:t>
      </w:r>
    </w:p>
    <w:p w14:paraId="3336ADA7" w14:textId="3FA2F695" w:rsidR="00AE0C3E" w:rsidRDefault="00AE0C3E" w:rsidP="00AE0C3E">
      <w:pPr>
        <w:pStyle w:val="ListParagraph"/>
        <w:numPr>
          <w:ilvl w:val="0"/>
          <w:numId w:val="16"/>
        </w:numPr>
        <w:rPr>
          <w:color w:val="auto"/>
        </w:rPr>
      </w:pPr>
      <w:r>
        <w:t xml:space="preserve">Web tech &amp; frameworks: </w:t>
      </w:r>
      <w:r w:rsidR="001C6474">
        <w:rPr>
          <w:color w:val="auto"/>
        </w:rPr>
        <w:t>Spring</w:t>
      </w:r>
      <w:r w:rsidR="00B81D0B">
        <w:rPr>
          <w:color w:val="auto"/>
        </w:rPr>
        <w:t xml:space="preserve"> boot</w:t>
      </w:r>
      <w:r w:rsidR="001C6474">
        <w:rPr>
          <w:color w:val="auto"/>
        </w:rPr>
        <w:t>(back-end)</w:t>
      </w:r>
      <w:r w:rsidRPr="00AE0C3E">
        <w:rPr>
          <w:color w:val="auto"/>
        </w:rPr>
        <w:t xml:space="preserve"> + Angular(front-end)</w:t>
      </w:r>
      <w:r w:rsidR="001C6474">
        <w:rPr>
          <w:color w:val="auto"/>
        </w:rPr>
        <w:t xml:space="preserve"> + </w:t>
      </w:r>
      <w:proofErr w:type="spellStart"/>
      <w:r w:rsidR="00A3044F">
        <w:rPr>
          <w:color w:val="auto"/>
        </w:rPr>
        <w:t>thymeleaf</w:t>
      </w:r>
      <w:proofErr w:type="spellEnd"/>
      <w:r w:rsidRPr="00AE0C3E">
        <w:rPr>
          <w:color w:val="auto"/>
        </w:rPr>
        <w:t>.</w:t>
      </w:r>
    </w:p>
    <w:p w14:paraId="21B5BA1D" w14:textId="64B9779E" w:rsidR="00C52483" w:rsidRPr="00D816A2" w:rsidRDefault="00C52483" w:rsidP="00AE0C3E">
      <w:pPr>
        <w:pStyle w:val="ListParagraph"/>
        <w:numPr>
          <w:ilvl w:val="0"/>
          <w:numId w:val="16"/>
        </w:numPr>
      </w:pPr>
      <w:r w:rsidRPr="00D816A2">
        <w:t>Spring Security</w:t>
      </w:r>
    </w:p>
    <w:p w14:paraId="3D66361B" w14:textId="5E1BAB11" w:rsidR="00C52483" w:rsidRPr="00AE0C3E" w:rsidRDefault="00C52483" w:rsidP="00AE0C3E">
      <w:pPr>
        <w:pStyle w:val="ListParagraph"/>
        <w:numPr>
          <w:ilvl w:val="0"/>
          <w:numId w:val="16"/>
        </w:numPr>
        <w:rPr>
          <w:color w:val="auto"/>
        </w:rPr>
      </w:pPr>
      <w:r w:rsidRPr="00D816A2">
        <w:t>ORM:</w:t>
      </w:r>
      <w:r>
        <w:rPr>
          <w:color w:val="auto"/>
        </w:rPr>
        <w:t xml:space="preserve"> JPA Hibernate</w:t>
      </w:r>
    </w:p>
    <w:p w14:paraId="299AD1D6" w14:textId="31AB3B01" w:rsidR="00AE0C3E" w:rsidRPr="00DD2DCC" w:rsidRDefault="00AE0C3E" w:rsidP="00DD2DCC">
      <w:pPr>
        <w:pStyle w:val="ListParagraph"/>
        <w:numPr>
          <w:ilvl w:val="0"/>
          <w:numId w:val="16"/>
        </w:numPr>
        <w:rPr>
          <w:color w:val="auto"/>
        </w:rPr>
      </w:pPr>
      <w:r w:rsidRPr="00AE0C3E">
        <w:t>Database System:</w:t>
      </w:r>
      <w:r w:rsidRPr="00AE0C3E">
        <w:rPr>
          <w:color w:val="auto"/>
        </w:rPr>
        <w:t xml:space="preserve"> MySQL</w:t>
      </w:r>
    </w:p>
    <w:p w14:paraId="5222ECB4" w14:textId="77777777" w:rsidR="00AE0C3E" w:rsidRDefault="00AE0C3E" w:rsidP="00AE0C3E">
      <w:pPr>
        <w:pStyle w:val="ListParagraph"/>
        <w:numPr>
          <w:ilvl w:val="0"/>
          <w:numId w:val="16"/>
        </w:numPr>
      </w:pPr>
      <w:r>
        <w:t>Third-</w:t>
      </w:r>
      <w:r w:rsidRPr="00AE0C3E">
        <w:t xml:space="preserve">Party libraries: </w:t>
      </w:r>
    </w:p>
    <w:p w14:paraId="64584169" w14:textId="01967811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D8D8D8"/>
          <w:szCs w:val="24"/>
          <w:shd w:val="clear" w:color="auto" w:fill="32393E"/>
        </w:rPr>
        <w:t>spring-boot-starter-</w:t>
      </w:r>
      <w:proofErr w:type="spellStart"/>
      <w:r>
        <w:rPr>
          <w:rFonts w:ascii="Consolas" w:hAnsi="Consolas" w:cs="Consolas"/>
          <w:color w:val="D8D8D8"/>
          <w:szCs w:val="24"/>
          <w:shd w:val="clear" w:color="auto" w:fill="32393E"/>
        </w:rPr>
        <w:t>thymeleaf</w:t>
      </w:r>
      <w:proofErr w:type="spellEnd"/>
    </w:p>
    <w:p w14:paraId="0488C90B" w14:textId="3BF9009B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D8D8D8"/>
          <w:szCs w:val="24"/>
          <w:shd w:val="clear" w:color="auto" w:fill="32393E"/>
        </w:rPr>
        <w:t>spring-boot-starter-web</w:t>
      </w:r>
    </w:p>
    <w:p w14:paraId="5A98FC18" w14:textId="377C7F2A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spring-boot-starter-test</w:t>
      </w:r>
    </w:p>
    <w:p w14:paraId="3E273823" w14:textId="5F4DA139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D8D8D8"/>
          <w:szCs w:val="24"/>
          <w:shd w:val="clear" w:color="auto" w:fill="32393E"/>
        </w:rPr>
        <w:t>spring-boot-starter-</w:t>
      </w:r>
      <w:proofErr w:type="spellStart"/>
      <w:r>
        <w:rPr>
          <w:rFonts w:ascii="Consolas" w:hAnsi="Consolas" w:cs="Consolas"/>
          <w:color w:val="D8D8D8"/>
          <w:szCs w:val="24"/>
          <w:shd w:val="clear" w:color="auto" w:fill="32393E"/>
        </w:rPr>
        <w:t>jdbc</w:t>
      </w:r>
      <w:proofErr w:type="spellEnd"/>
    </w:p>
    <w:p w14:paraId="402F0001" w14:textId="029E657A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spring-boot-starter-data-</w:t>
      </w:r>
      <w:proofErr w:type="spellStart"/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jpa</w:t>
      </w:r>
      <w:proofErr w:type="spellEnd"/>
    </w:p>
    <w:p w14:paraId="11A7AC20" w14:textId="001091F6" w:rsidR="00BF52AD" w:rsidRPr="00BF52AD" w:rsidRDefault="00BF52AD" w:rsidP="00AE0C3E">
      <w:pPr>
        <w:pStyle w:val="ListParagraph"/>
        <w:numPr>
          <w:ilvl w:val="4"/>
          <w:numId w:val="16"/>
        </w:numPr>
      </w:pPr>
      <w:proofErr w:type="spellStart"/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mysql</w:t>
      </w:r>
      <w:proofErr w:type="spellEnd"/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-connector-java</w:t>
      </w:r>
    </w:p>
    <w:p w14:paraId="16BC2D10" w14:textId="0BE3C96A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spring-boot-starter-security</w:t>
      </w:r>
    </w:p>
    <w:p w14:paraId="6D0817DF" w14:textId="3F71C7FA" w:rsidR="00BF52AD" w:rsidRPr="00BF52AD" w:rsidRDefault="00BF52AD" w:rsidP="00BF52AD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commons-lang3</w:t>
      </w:r>
    </w:p>
    <w:p w14:paraId="0B1194EB" w14:textId="7E39D949" w:rsidR="00BF52AD" w:rsidRPr="00C304CC" w:rsidRDefault="00BF52AD" w:rsidP="00BF52AD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CSS</w:t>
      </w:r>
    </w:p>
    <w:p w14:paraId="0C51D22A" w14:textId="7D1FE3A3" w:rsidR="00C304CC" w:rsidRPr="00BF52AD" w:rsidRDefault="00C304CC" w:rsidP="00C304CC">
      <w:pPr>
        <w:pStyle w:val="ListParagraph"/>
        <w:numPr>
          <w:ilvl w:val="5"/>
          <w:numId w:val="16"/>
        </w:numPr>
      </w:pPr>
      <w:r w:rsidRPr="00C304CC">
        <w:t>Bootstrap</w:t>
      </w:r>
    </w:p>
    <w:p w14:paraId="4C17E760" w14:textId="0ED0A01A" w:rsidR="00BF52AD" w:rsidRDefault="00BF52AD" w:rsidP="00BF52AD">
      <w:pPr>
        <w:pStyle w:val="ListParagraph"/>
        <w:numPr>
          <w:ilvl w:val="5"/>
          <w:numId w:val="16"/>
        </w:numPr>
      </w:pPr>
      <w:proofErr w:type="spellStart"/>
      <w:r>
        <w:t>Date</w:t>
      </w:r>
      <w:r w:rsidR="00C304CC">
        <w:t>T</w:t>
      </w:r>
      <w:r>
        <w:t>ime</w:t>
      </w:r>
      <w:r w:rsidR="00C304CC">
        <w:t>P</w:t>
      </w:r>
      <w:r>
        <w:t>icker</w:t>
      </w:r>
      <w:proofErr w:type="spellEnd"/>
    </w:p>
    <w:p w14:paraId="128D1A25" w14:textId="5C307E91" w:rsidR="00BF52AD" w:rsidRDefault="00BF52AD" w:rsidP="005974AD">
      <w:pPr>
        <w:pStyle w:val="ListParagraph"/>
        <w:numPr>
          <w:ilvl w:val="5"/>
          <w:numId w:val="16"/>
        </w:numPr>
      </w:pPr>
      <w:proofErr w:type="spellStart"/>
      <w:proofErr w:type="gramStart"/>
      <w:r>
        <w:t>Datatables,JQuery</w:t>
      </w:r>
      <w:proofErr w:type="gramEnd"/>
      <w:r>
        <w:t>-UI,UIkit,themeroller</w:t>
      </w:r>
      <w:proofErr w:type="spellEnd"/>
    </w:p>
    <w:p w14:paraId="4B7457D1" w14:textId="3CFB0502" w:rsidR="00BF52AD" w:rsidRPr="00C304CC" w:rsidRDefault="00BF52AD" w:rsidP="00BF52AD">
      <w:pPr>
        <w:pStyle w:val="ListParagraph"/>
        <w:numPr>
          <w:ilvl w:val="4"/>
          <w:numId w:val="16"/>
        </w:numP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</w:pPr>
      <w:proofErr w:type="spellStart"/>
      <w:r w:rsidRPr="00C304CC"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Javascript</w:t>
      </w:r>
      <w:proofErr w:type="spellEnd"/>
    </w:p>
    <w:p w14:paraId="04FBF0FA" w14:textId="6D2A209B" w:rsidR="00BF52AD" w:rsidRDefault="00BF52AD" w:rsidP="00BF52AD">
      <w:pPr>
        <w:pStyle w:val="ListParagraph"/>
        <w:numPr>
          <w:ilvl w:val="5"/>
          <w:numId w:val="16"/>
        </w:numPr>
      </w:pPr>
      <w:proofErr w:type="spellStart"/>
      <w:r>
        <w:t>BootBox</w:t>
      </w:r>
      <w:proofErr w:type="spellEnd"/>
    </w:p>
    <w:p w14:paraId="0431DC03" w14:textId="023DE78C" w:rsidR="00BF52AD" w:rsidRDefault="00BF52AD" w:rsidP="00BF52AD">
      <w:pPr>
        <w:pStyle w:val="ListParagraph"/>
        <w:numPr>
          <w:ilvl w:val="5"/>
          <w:numId w:val="16"/>
        </w:numPr>
      </w:pPr>
      <w:proofErr w:type="spellStart"/>
      <w:r>
        <w:t>Bootsrap</w:t>
      </w:r>
      <w:proofErr w:type="spellEnd"/>
    </w:p>
    <w:p w14:paraId="1BE891FF" w14:textId="2B73BD38" w:rsidR="00BF52AD" w:rsidRDefault="00BF52AD" w:rsidP="00BF52AD">
      <w:pPr>
        <w:pStyle w:val="ListParagraph"/>
        <w:numPr>
          <w:ilvl w:val="5"/>
          <w:numId w:val="16"/>
        </w:numPr>
      </w:pPr>
      <w:proofErr w:type="spellStart"/>
      <w:r>
        <w:t>DateTime</w:t>
      </w:r>
      <w:r w:rsidR="00361524">
        <w:t>P</w:t>
      </w:r>
      <w:r>
        <w:t>icker</w:t>
      </w:r>
      <w:proofErr w:type="spellEnd"/>
    </w:p>
    <w:p w14:paraId="122EE922" w14:textId="70556099" w:rsidR="00215B20" w:rsidRDefault="00215B20" w:rsidP="00BF52AD">
      <w:pPr>
        <w:pStyle w:val="ListParagraph"/>
        <w:numPr>
          <w:ilvl w:val="5"/>
          <w:numId w:val="16"/>
        </w:numPr>
      </w:pPr>
      <w:proofErr w:type="spellStart"/>
      <w:proofErr w:type="gramStart"/>
      <w:r>
        <w:t>Datatables,JQuery</w:t>
      </w:r>
      <w:proofErr w:type="gramEnd"/>
      <w:r>
        <w:t>-UI,UIkit,easing</w:t>
      </w:r>
      <w:proofErr w:type="spellEnd"/>
    </w:p>
    <w:p w14:paraId="7F768835" w14:textId="77777777" w:rsidR="00BF52AD" w:rsidRDefault="00BF52AD" w:rsidP="00BF52AD"/>
    <w:p w14:paraId="1EF15B61" w14:textId="2E45006F" w:rsidR="00061812" w:rsidRDefault="00061812" w:rsidP="00061812">
      <w:r>
        <w:t>The corresponding pro</w:t>
      </w:r>
      <w:r w:rsidR="00292BC7">
        <w:t>gr</w:t>
      </w:r>
      <w:r>
        <w:t xml:space="preserve">ess will be on </w:t>
      </w:r>
      <w:r w:rsidR="00281A09">
        <w:t xml:space="preserve">GitHub: </w:t>
      </w:r>
      <w:hyperlink r:id="rId19" w:history="1">
        <w:r w:rsidR="005C73C5" w:rsidRPr="002D16CC">
          <w:rPr>
            <w:rStyle w:val="Hyperlink"/>
            <w:color w:val="64B2C1" w:themeColor="background2"/>
          </w:rPr>
          <w:t>https://github.com/JotunMichael/PHP</w:t>
        </w:r>
      </w:hyperlink>
    </w:p>
    <w:p w14:paraId="1BB9CA98" w14:textId="77777777" w:rsidR="005C73C5" w:rsidRPr="00AE0C3E" w:rsidRDefault="005C73C5" w:rsidP="00061812"/>
    <w:p w14:paraId="10FE8333" w14:textId="17B60E7C" w:rsidR="00AE0C3E" w:rsidRPr="00AE0C3E" w:rsidRDefault="008767EA" w:rsidP="00061812">
      <w:pPr>
        <w:rPr>
          <w:color w:val="auto"/>
        </w:rPr>
      </w:pPr>
      <w:r>
        <w:rPr>
          <w:color w:val="auto"/>
        </w:rPr>
        <w:t>**This documentation will be changing to keep up</w:t>
      </w:r>
      <w:r w:rsidR="00FE7B0D">
        <w:rPr>
          <w:color w:val="auto"/>
        </w:rPr>
        <w:t xml:space="preserve"> with</w:t>
      </w:r>
      <w:r>
        <w:rPr>
          <w:color w:val="auto"/>
        </w:rPr>
        <w:t xml:space="preserve"> the updates</w:t>
      </w:r>
    </w:p>
    <w:p w14:paraId="0E52EAD2" w14:textId="13A04DCA" w:rsidR="00AE0C3E" w:rsidRPr="007E3391" w:rsidRDefault="00AE0C3E" w:rsidP="00777AF1">
      <w:pPr>
        <w:sectPr w:rsidR="00AE0C3E" w:rsidRPr="007E3391" w:rsidSect="00AC4859">
          <w:headerReference w:type="default" r:id="rId20"/>
          <w:footerReference w:type="default" r:id="rId21"/>
          <w:headerReference w:type="first" r:id="rId22"/>
          <w:footerReference w:type="first" r:id="rId23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  <w:r>
        <w:tab/>
      </w:r>
    </w:p>
    <w:p w14:paraId="1E07370F" w14:textId="78FD80B5" w:rsidR="0003123C" w:rsidRPr="00E237E8" w:rsidRDefault="00205D57" w:rsidP="00D60E07">
      <w:pPr>
        <w:pStyle w:val="Heading1"/>
        <w:numPr>
          <w:ilvl w:val="0"/>
          <w:numId w:val="2"/>
        </w:numPr>
        <w:tabs>
          <w:tab w:val="left" w:pos="284"/>
        </w:tabs>
        <w:ind w:left="0" w:firstLine="0"/>
      </w:pPr>
      <w:bookmarkStart w:id="7" w:name="_Toc73208071"/>
      <w:r>
        <w:lastRenderedPageBreak/>
        <w:t>DESIGN</w:t>
      </w:r>
      <w:bookmarkEnd w:id="7"/>
    </w:p>
    <w:p w14:paraId="56445603" w14:textId="00B054A4" w:rsidR="00CC7B32" w:rsidRPr="00CC7B32" w:rsidRDefault="00CC7B32" w:rsidP="00CC7B32">
      <w:pPr>
        <w:pStyle w:val="Heading2"/>
        <w:numPr>
          <w:ilvl w:val="1"/>
          <w:numId w:val="24"/>
        </w:numPr>
      </w:pPr>
      <w:bookmarkStart w:id="8" w:name="_Toc73208072"/>
      <w:r>
        <w:t>PERSONA</w:t>
      </w:r>
      <w:bookmarkEnd w:id="8"/>
    </w:p>
    <w:p w14:paraId="50AC7EF2" w14:textId="68D4BF0E" w:rsidR="00BA31C4" w:rsidRDefault="00001628" w:rsidP="00BA31C4">
      <w:r>
        <w:rPr>
          <w:noProof/>
        </w:rPr>
        <w:drawing>
          <wp:inline distT="0" distB="0" distL="0" distR="0" wp14:anchorId="53B5406C" wp14:editId="777219A0">
            <wp:extent cx="6896737" cy="459098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010" cy="462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BB54" w14:textId="1214D67A" w:rsidR="002C2E6B" w:rsidRDefault="00C43548" w:rsidP="00BA31C4">
      <w:r>
        <w:t>The project will expand as what NIKI wants.</w:t>
      </w:r>
    </w:p>
    <w:p w14:paraId="5A4CD385" w14:textId="505B6BB5" w:rsidR="002C2E6B" w:rsidRDefault="002C2E6B" w:rsidP="00BA31C4"/>
    <w:p w14:paraId="3D0F3E0E" w14:textId="6F4DF939" w:rsidR="002C2E6B" w:rsidRDefault="002C2E6B" w:rsidP="00BA31C4"/>
    <w:p w14:paraId="1D5EE157" w14:textId="77777777" w:rsidR="00FC4C04" w:rsidRDefault="00FC4C04" w:rsidP="00BA31C4"/>
    <w:p w14:paraId="1A733758" w14:textId="511EDC0C" w:rsidR="002C2E6B" w:rsidRDefault="002C2E6B" w:rsidP="00BA31C4"/>
    <w:p w14:paraId="27EC913A" w14:textId="77777777" w:rsidR="002C2E6B" w:rsidRPr="00FD3ABF" w:rsidRDefault="002C2E6B" w:rsidP="00BA31C4">
      <w:pPr>
        <w:rPr>
          <w:rStyle w:val="Bold"/>
          <w:b w:val="0"/>
          <w:bCs w:val="0"/>
        </w:rPr>
      </w:pPr>
    </w:p>
    <w:p w14:paraId="36C0E451" w14:textId="357D54F5" w:rsidR="00CC7B32" w:rsidRDefault="00CC7B32" w:rsidP="00CC7B32">
      <w:pPr>
        <w:pStyle w:val="Heading2"/>
        <w:numPr>
          <w:ilvl w:val="1"/>
          <w:numId w:val="24"/>
        </w:numPr>
      </w:pPr>
      <w:bookmarkStart w:id="9" w:name="_Toc73208073"/>
      <w:r>
        <w:lastRenderedPageBreak/>
        <w:t>Requirement Analysis (non/functional)</w:t>
      </w:r>
      <w:bookmarkEnd w:id="9"/>
    </w:p>
    <w:p w14:paraId="58905E45" w14:textId="77777777" w:rsidR="00CC7B32" w:rsidRPr="00CC7B32" w:rsidRDefault="00CC7B32" w:rsidP="00CC7B32">
      <w:pPr>
        <w:pStyle w:val="ListParagraph"/>
      </w:pPr>
    </w:p>
    <w:p w14:paraId="522EFA5F" w14:textId="3CFC04DE" w:rsidR="00A61158" w:rsidRDefault="00A61158" w:rsidP="00A61158">
      <w:pPr>
        <w:jc w:val="center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61158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245E5032" w14:textId="4D8D949F" w:rsidR="00284168" w:rsidRPr="00A61158" w:rsidRDefault="00284168" w:rsidP="00284168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977E32">
        <w:t>Account login</w:t>
      </w:r>
    </w:p>
    <w:p w14:paraId="5137593E" w14:textId="77777777" w:rsidR="00284168" w:rsidRPr="00284168" w:rsidRDefault="00284168" w:rsidP="00284168">
      <w:r w:rsidRPr="00284168">
        <w:tab/>
      </w:r>
    </w:p>
    <w:p w14:paraId="53677983" w14:textId="1E48FB4F" w:rsidR="00284168" w:rsidRPr="00EC0B8D" w:rsidRDefault="00284168" w:rsidP="00284168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FD5380">
        <w:t>Patient, Doctor,</w:t>
      </w:r>
      <w:r w:rsidR="00714E2D">
        <w:t xml:space="preserve"> </w:t>
      </w:r>
      <w:r w:rsidR="00FD5380">
        <w:t>A</w:t>
      </w:r>
      <w:r w:rsidR="00714E2D">
        <w:t xml:space="preserve">dmin login </w:t>
      </w:r>
      <w:r w:rsidR="00FD5380">
        <w:t xml:space="preserve">end-point </w:t>
      </w:r>
      <w:r w:rsidR="00714E2D">
        <w:t>portals</w:t>
      </w:r>
    </w:p>
    <w:p w14:paraId="43AD7633" w14:textId="237BC75B" w:rsidR="00284168" w:rsidRPr="001821B4" w:rsidRDefault="00284168" w:rsidP="00284168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3903FD">
        <w:t>Front-end portal authenticated in back-end.</w:t>
      </w:r>
    </w:p>
    <w:p w14:paraId="709C53AC" w14:textId="25BA28FA" w:rsidR="00284168" w:rsidRPr="003D44BC" w:rsidRDefault="00120412" w:rsidP="00284168">
      <w:pPr>
        <w:ind w:left="720"/>
      </w:pPr>
      <w:r>
        <w:rPr>
          <w:b/>
          <w:bCs/>
        </w:rPr>
        <w:t xml:space="preserve">System </w:t>
      </w:r>
      <w:r w:rsidR="005F3972">
        <w:rPr>
          <w:b/>
          <w:bCs/>
        </w:rPr>
        <w:t>behavior</w:t>
      </w:r>
      <w:r w:rsidR="00284168" w:rsidRPr="003D44BC">
        <w:t>:</w:t>
      </w:r>
      <w:r w:rsidR="00284168">
        <w:t xml:space="preserve"> </w:t>
      </w:r>
      <w:r w:rsidR="006640C1">
        <w:t>The system takes Data comparing each unique user individually based on their input fields.</w:t>
      </w:r>
      <w:r w:rsidR="00056F57">
        <w:t xml:space="preserve"> The “user” asks for a token </w:t>
      </w:r>
      <w:r w:rsidR="009C539F">
        <w:t>in</w:t>
      </w:r>
      <w:r w:rsidR="00056F57">
        <w:t xml:space="preserve"> Spring security if they provided correct a JWT come</w:t>
      </w:r>
      <w:r w:rsidR="009C539F">
        <w:t>s</w:t>
      </w:r>
      <w:r w:rsidR="00056F57">
        <w:t xml:space="preserve"> back in order to access REST</w:t>
      </w:r>
      <w:r w:rsidR="00EE6B13">
        <w:t>ful</w:t>
      </w:r>
      <w:r w:rsidR="00056F57">
        <w:t xml:space="preserve"> API </w:t>
      </w:r>
      <w:r w:rsidR="00227A30">
        <w:t>to-do</w:t>
      </w:r>
      <w:r w:rsidR="00056F57">
        <w:t xml:space="preserve"> functionality.</w:t>
      </w:r>
    </w:p>
    <w:p w14:paraId="3842E2D3" w14:textId="1C70EF27" w:rsidR="00284168" w:rsidRDefault="00284168" w:rsidP="00284168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6640C1">
        <w:t>logged in profiles on site.</w:t>
      </w:r>
    </w:p>
    <w:p w14:paraId="26587F65" w14:textId="2C1C163E" w:rsidR="004D6EF2" w:rsidRDefault="004D6EF2" w:rsidP="00284168">
      <w:pPr>
        <w:ind w:left="720"/>
      </w:pPr>
    </w:p>
    <w:p w14:paraId="7F8D6C36" w14:textId="7045316B" w:rsidR="004D6EF2" w:rsidRPr="00A61158" w:rsidRDefault="004D6EF2" w:rsidP="004D6EF2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F842C6">
        <w:t xml:space="preserve">Patient </w:t>
      </w:r>
      <w:r w:rsidR="00AE53AC">
        <w:t>Appointments</w:t>
      </w:r>
      <w:r w:rsidR="00F842C6">
        <w:t xml:space="preserve"> </w:t>
      </w:r>
    </w:p>
    <w:p w14:paraId="6F7D401C" w14:textId="77777777" w:rsidR="004D6EF2" w:rsidRPr="00284168" w:rsidRDefault="004D6EF2" w:rsidP="004D6EF2">
      <w:r w:rsidRPr="00284168">
        <w:tab/>
      </w:r>
    </w:p>
    <w:p w14:paraId="331172FA" w14:textId="6BEF6665" w:rsidR="004D6EF2" w:rsidRPr="00EC0B8D" w:rsidRDefault="004D6EF2" w:rsidP="004D6EF2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AE53AC">
        <w:t xml:space="preserve">User Makes Appointments based on </w:t>
      </w:r>
      <w:r w:rsidR="008C50F9">
        <w:t>doctor</w:t>
      </w:r>
      <w:r w:rsidR="00AE53AC">
        <w:t xml:space="preserve"> set of availability</w:t>
      </w:r>
      <w:r w:rsidR="00B17868">
        <w:t>.</w:t>
      </w:r>
    </w:p>
    <w:p w14:paraId="3F749D96" w14:textId="74009327" w:rsidR="004D6EF2" w:rsidRPr="001821B4" w:rsidRDefault="004D6EF2" w:rsidP="004D6EF2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8C50F9">
        <w:t>Date, Doctor Category</w:t>
      </w:r>
      <w:r w:rsidR="00B17868">
        <w:t>.</w:t>
      </w:r>
    </w:p>
    <w:p w14:paraId="77CE693E" w14:textId="489B516C" w:rsidR="004D6EF2" w:rsidRPr="003D44BC" w:rsidRDefault="00CC3A22" w:rsidP="004D6EF2">
      <w:pPr>
        <w:ind w:left="720"/>
      </w:pPr>
      <w:r>
        <w:rPr>
          <w:b/>
          <w:bCs/>
        </w:rPr>
        <w:t xml:space="preserve">System </w:t>
      </w:r>
      <w:r w:rsidR="005F3972">
        <w:rPr>
          <w:b/>
          <w:bCs/>
        </w:rPr>
        <w:t>behavior</w:t>
      </w:r>
      <w:r w:rsidR="004D6EF2" w:rsidRPr="003D44BC">
        <w:t>:</w:t>
      </w:r>
      <w:r w:rsidR="004D6EF2">
        <w:t xml:space="preserve"> </w:t>
      </w:r>
      <w:r w:rsidR="00B17868">
        <w:t xml:space="preserve">The system </w:t>
      </w:r>
      <w:r w:rsidR="008C50F9">
        <w:t>search and logs available Doctor Dates in order for a patient to reserve one</w:t>
      </w:r>
      <w:r w:rsidR="00B17868">
        <w:t>.</w:t>
      </w:r>
    </w:p>
    <w:p w14:paraId="44A862FD" w14:textId="7731E2FC" w:rsidR="004D6EF2" w:rsidRPr="00F37B5F" w:rsidRDefault="004D6EF2" w:rsidP="004D6EF2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8C50F9">
        <w:t>User Schedule</w:t>
      </w:r>
      <w:r w:rsidR="007A3F9C">
        <w:t>d</w:t>
      </w:r>
      <w:r w:rsidR="008C50F9">
        <w:t xml:space="preserve"> Appointments</w:t>
      </w:r>
      <w:r w:rsidR="00CA0563">
        <w:t>.</w:t>
      </w:r>
    </w:p>
    <w:p w14:paraId="4C8E061D" w14:textId="77777777" w:rsidR="004D6EF2" w:rsidRPr="00F37B5F" w:rsidRDefault="004D6EF2" w:rsidP="00284168">
      <w:pPr>
        <w:ind w:left="720"/>
      </w:pPr>
    </w:p>
    <w:p w14:paraId="130B8324" w14:textId="72D9308B" w:rsidR="00284168" w:rsidRDefault="00284168" w:rsidP="00A61158">
      <w:pPr>
        <w:rPr>
          <w:b/>
          <w:bCs/>
        </w:rPr>
      </w:pPr>
    </w:p>
    <w:p w14:paraId="487211A1" w14:textId="18A63253" w:rsidR="00977E32" w:rsidRPr="00A61158" w:rsidRDefault="00977E32" w:rsidP="00977E32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DF6318">
        <w:t>Medical Account</w:t>
      </w:r>
    </w:p>
    <w:p w14:paraId="5B1B25AD" w14:textId="77777777" w:rsidR="00977E32" w:rsidRPr="00284168" w:rsidRDefault="00977E32" w:rsidP="00977E32">
      <w:r w:rsidRPr="00284168">
        <w:tab/>
      </w:r>
    </w:p>
    <w:p w14:paraId="3B815609" w14:textId="7E2220A4" w:rsidR="00977E32" w:rsidRPr="00EC0B8D" w:rsidRDefault="00977E32" w:rsidP="00977E32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DF6318">
        <w:t>Patient has its own medical account</w:t>
      </w:r>
      <w:r w:rsidR="00451EDF">
        <w:t xml:space="preserve"> information review</w:t>
      </w:r>
      <w:r w:rsidR="006E4D7D">
        <w:t>.</w:t>
      </w:r>
    </w:p>
    <w:p w14:paraId="6BCE583B" w14:textId="5CC454CC" w:rsidR="00977E32" w:rsidRPr="001821B4" w:rsidRDefault="00977E32" w:rsidP="00977E32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DF6318">
        <w:t>User Id generates a medical account</w:t>
      </w:r>
      <w:r w:rsidR="00EE6B13">
        <w:t xml:space="preserve"> based on a custom seed number</w:t>
      </w:r>
      <w:r w:rsidR="00B91822">
        <w:t>.</w:t>
      </w:r>
    </w:p>
    <w:p w14:paraId="661BBBC7" w14:textId="34FF7895" w:rsidR="00977E32" w:rsidRPr="003D44BC" w:rsidRDefault="00977E32" w:rsidP="00977E32">
      <w:pPr>
        <w:ind w:left="720"/>
      </w:pPr>
      <w:r w:rsidRPr="00A61158">
        <w:rPr>
          <w:b/>
          <w:bCs/>
        </w:rPr>
        <w:t>PROCESS</w:t>
      </w:r>
      <w:r w:rsidRPr="003D44BC">
        <w:t>:</w:t>
      </w:r>
      <w:r>
        <w:t xml:space="preserve"> </w:t>
      </w:r>
      <w:r w:rsidR="00B91822">
        <w:t xml:space="preserve">The </w:t>
      </w:r>
      <w:r w:rsidR="00671B7F">
        <w:t>system creates a one-to-one medical account relationship</w:t>
      </w:r>
      <w:r w:rsidR="00B91822">
        <w:t>.</w:t>
      </w:r>
      <w:r w:rsidR="00671B7F">
        <w:t xml:space="preserve"> </w:t>
      </w:r>
      <w:r w:rsidR="00175A7F">
        <w:t>So,</w:t>
      </w:r>
      <w:r w:rsidR="00671B7F">
        <w:t xml:space="preserve"> the user can review his/</w:t>
      </w:r>
      <w:r w:rsidR="00175A7F">
        <w:t>her</w:t>
      </w:r>
      <w:r w:rsidR="00671B7F">
        <w:t xml:space="preserve"> medical instruction and history.</w:t>
      </w:r>
    </w:p>
    <w:p w14:paraId="50FFB44F" w14:textId="7AB77D4F" w:rsidR="00977E32" w:rsidRPr="00F37B5F" w:rsidRDefault="00977E32" w:rsidP="00977E32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E5625D">
        <w:t>Review any medical advice from the doctor</w:t>
      </w:r>
      <w:r w:rsidR="00B91822">
        <w:t>.</w:t>
      </w:r>
    </w:p>
    <w:p w14:paraId="112829A7" w14:textId="7CB50D91" w:rsidR="00977E32" w:rsidRDefault="00977E32" w:rsidP="00A61158">
      <w:pPr>
        <w:rPr>
          <w:b/>
          <w:bCs/>
        </w:rPr>
      </w:pPr>
    </w:p>
    <w:p w14:paraId="541F1410" w14:textId="77777777" w:rsidR="00284168" w:rsidRDefault="00284168" w:rsidP="00A61158">
      <w:pPr>
        <w:rPr>
          <w:b/>
          <w:bCs/>
        </w:rPr>
      </w:pPr>
    </w:p>
    <w:p w14:paraId="2B539ACE" w14:textId="792B0D37" w:rsidR="00A61158" w:rsidRPr="00A61158" w:rsidRDefault="00A61158" w:rsidP="00284168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943455">
        <w:t>Patient Information Update</w:t>
      </w:r>
    </w:p>
    <w:p w14:paraId="415AEBE8" w14:textId="32ED719C" w:rsidR="00A61158" w:rsidRPr="00CC3A22" w:rsidRDefault="00EC0B8D" w:rsidP="00A61158">
      <w:r w:rsidRPr="00CC3A22">
        <w:tab/>
      </w:r>
    </w:p>
    <w:p w14:paraId="5A2C4E8E" w14:textId="78B02B9C" w:rsidR="00EC0B8D" w:rsidRPr="00EC0B8D" w:rsidRDefault="00EC0B8D" w:rsidP="00A61158">
      <w:r w:rsidRPr="00CC3A22">
        <w:tab/>
      </w:r>
      <w:r w:rsidRPr="00EC0B8D">
        <w:rPr>
          <w:b/>
          <w:bCs/>
        </w:rPr>
        <w:t>Description</w:t>
      </w:r>
      <w:r>
        <w:t xml:space="preserve">: User </w:t>
      </w:r>
      <w:r w:rsidR="00943455">
        <w:t>can update its own medical information if something changes</w:t>
      </w:r>
      <w:r>
        <w:t>.</w:t>
      </w:r>
    </w:p>
    <w:p w14:paraId="7897CAB0" w14:textId="6D578174" w:rsidR="004E7E2B" w:rsidRPr="001821B4" w:rsidRDefault="004E7E2B" w:rsidP="00A61158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943455">
        <w:t>Form post data fields</w:t>
      </w:r>
      <w:r w:rsidR="00190F88">
        <w:t>.</w:t>
      </w:r>
    </w:p>
    <w:p w14:paraId="7247C296" w14:textId="436C062D" w:rsidR="004E7E2B" w:rsidRPr="003D44BC" w:rsidRDefault="004E7E2B" w:rsidP="00A61158">
      <w:pPr>
        <w:ind w:left="720"/>
      </w:pPr>
      <w:r w:rsidRPr="00A61158">
        <w:rPr>
          <w:b/>
          <w:bCs/>
        </w:rPr>
        <w:t>PROCESS</w:t>
      </w:r>
      <w:r w:rsidRPr="003D44BC">
        <w:t>:</w:t>
      </w:r>
      <w:r>
        <w:t xml:space="preserve"> </w:t>
      </w:r>
      <w:r w:rsidR="00571D63">
        <w:t>The user gives valid information based on constraint check and sees his/her updated information output Live</w:t>
      </w:r>
      <w:r>
        <w:t>.</w:t>
      </w:r>
    </w:p>
    <w:p w14:paraId="4600F00D" w14:textId="10F3C826" w:rsidR="004E7E2B" w:rsidRDefault="004E7E2B" w:rsidP="00A61158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4224F2">
        <w:t>Updated User Information</w:t>
      </w:r>
      <w:r>
        <w:t>.</w:t>
      </w:r>
    </w:p>
    <w:p w14:paraId="729ADEC8" w14:textId="3A619066" w:rsidR="003C78CD" w:rsidRDefault="003C78CD" w:rsidP="00A61158">
      <w:pPr>
        <w:ind w:left="720"/>
      </w:pPr>
    </w:p>
    <w:p w14:paraId="6DD69E73" w14:textId="4471AAA5" w:rsidR="003C78CD" w:rsidRPr="00A61158" w:rsidRDefault="003C78CD" w:rsidP="003C78CD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CC37C8">
        <w:t>Admin CRUD</w:t>
      </w:r>
      <w:r w:rsidR="00835355">
        <w:t>’s</w:t>
      </w:r>
      <w:r w:rsidR="00CC37C8">
        <w:t xml:space="preserve"> Database</w:t>
      </w:r>
      <w:r w:rsidR="00F91B82">
        <w:t>.</w:t>
      </w:r>
    </w:p>
    <w:p w14:paraId="5D89928B" w14:textId="77777777" w:rsidR="003C78CD" w:rsidRPr="00284168" w:rsidRDefault="003C78CD" w:rsidP="003C78CD">
      <w:r w:rsidRPr="00284168">
        <w:tab/>
      </w:r>
    </w:p>
    <w:p w14:paraId="01C7C693" w14:textId="709D984E" w:rsidR="003C78CD" w:rsidRPr="00EC0B8D" w:rsidRDefault="003C78CD" w:rsidP="003C78CD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C60612">
        <w:t>Admin insert or removes a doctor entry from the system</w:t>
      </w:r>
      <w:r w:rsidR="002A6125">
        <w:t>.</w:t>
      </w:r>
    </w:p>
    <w:p w14:paraId="6819B457" w14:textId="6BD4BD72" w:rsidR="003C78CD" w:rsidRPr="001821B4" w:rsidRDefault="003C78CD" w:rsidP="003C78CD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2A6125">
        <w:t>Front-end page admin account.</w:t>
      </w:r>
    </w:p>
    <w:p w14:paraId="3D285DA0" w14:textId="4051D2AF" w:rsidR="003C78CD" w:rsidRPr="003D44BC" w:rsidRDefault="003C78CD" w:rsidP="003C78CD">
      <w:pPr>
        <w:ind w:left="720"/>
      </w:pPr>
      <w:r w:rsidRPr="00A61158">
        <w:rPr>
          <w:b/>
          <w:bCs/>
        </w:rPr>
        <w:t>PROCESS</w:t>
      </w:r>
      <w:r w:rsidRPr="003D44BC">
        <w:t>:</w:t>
      </w:r>
      <w:r>
        <w:t xml:space="preserve"> </w:t>
      </w:r>
      <w:r w:rsidR="002A6125">
        <w:t xml:space="preserve">The system is capable </w:t>
      </w:r>
      <w:r w:rsidR="007B54A5">
        <w:t>of removing or add a new entry based on Admin operation actions</w:t>
      </w:r>
      <w:r w:rsidR="002A6125">
        <w:t>.</w:t>
      </w:r>
    </w:p>
    <w:p w14:paraId="509CA2CF" w14:textId="245F0DBF" w:rsidR="003C78CD" w:rsidRDefault="003C78CD" w:rsidP="003C78CD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DF1518">
        <w:t>Doctor Business entity database update</w:t>
      </w:r>
      <w:r w:rsidR="002A6125">
        <w:t>.</w:t>
      </w:r>
    </w:p>
    <w:p w14:paraId="0531992E" w14:textId="77777777" w:rsidR="00C41D7D" w:rsidRPr="00F37B5F" w:rsidRDefault="00C41D7D" w:rsidP="003C78CD">
      <w:pPr>
        <w:ind w:left="720"/>
      </w:pPr>
    </w:p>
    <w:p w14:paraId="6874E555" w14:textId="2CAE69F6" w:rsidR="00C41D7D" w:rsidRPr="00A61158" w:rsidRDefault="00C41D7D" w:rsidP="00C41D7D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3F6F5D">
        <w:t>Doctor Prescribes</w:t>
      </w:r>
    </w:p>
    <w:p w14:paraId="678ED354" w14:textId="77777777" w:rsidR="00C41D7D" w:rsidRPr="00284168" w:rsidRDefault="00C41D7D" w:rsidP="00C41D7D">
      <w:r w:rsidRPr="00284168">
        <w:tab/>
      </w:r>
    </w:p>
    <w:p w14:paraId="6D4E3B78" w14:textId="7FBDCA84" w:rsidR="00C41D7D" w:rsidRPr="00EC0B8D" w:rsidRDefault="00C41D7D" w:rsidP="00C41D7D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043B6C">
        <w:t>Doctor prescribes medical instruction for a patient</w:t>
      </w:r>
      <w:r w:rsidR="00246E1E">
        <w:t>.</w:t>
      </w:r>
    </w:p>
    <w:p w14:paraId="6D4C5165" w14:textId="7504EB05" w:rsidR="00C41D7D" w:rsidRPr="001821B4" w:rsidRDefault="00C41D7D" w:rsidP="00C41D7D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043B6C">
        <w:t>Form post data fields from the doctor</w:t>
      </w:r>
    </w:p>
    <w:p w14:paraId="23DB71A0" w14:textId="33B3213D" w:rsidR="00C41D7D" w:rsidRPr="003D44BC" w:rsidRDefault="00C41D7D" w:rsidP="00C41D7D">
      <w:pPr>
        <w:ind w:left="720"/>
      </w:pPr>
      <w:r w:rsidRPr="00A61158">
        <w:rPr>
          <w:b/>
          <w:bCs/>
        </w:rPr>
        <w:t>PROCESS</w:t>
      </w:r>
      <w:r w:rsidRPr="003D44BC">
        <w:t>:</w:t>
      </w:r>
      <w:r>
        <w:t xml:space="preserve"> </w:t>
      </w:r>
      <w:r w:rsidR="00246E1E">
        <w:t xml:space="preserve">This system behaviour accepts inputs from </w:t>
      </w:r>
      <w:r w:rsidR="00E00A38">
        <w:t>corresponding any medical instruction</w:t>
      </w:r>
      <w:r w:rsidR="007F6186">
        <w:t xml:space="preserve"> made by doctor</w:t>
      </w:r>
      <w:r w:rsidR="00E00A38">
        <w:t xml:space="preserve"> for a patient to follow.</w:t>
      </w:r>
    </w:p>
    <w:p w14:paraId="34A2CA30" w14:textId="5C1BC6A9" w:rsidR="00C41D7D" w:rsidRDefault="00C41D7D" w:rsidP="00C41D7D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A25DD9">
        <w:t>Patient medication account updated.</w:t>
      </w:r>
    </w:p>
    <w:p w14:paraId="04F3BFC1" w14:textId="5AB729DE" w:rsidR="002C2E6B" w:rsidRDefault="002C2E6B" w:rsidP="00C41D7D">
      <w:pPr>
        <w:ind w:left="720"/>
      </w:pPr>
    </w:p>
    <w:p w14:paraId="3FCE21AF" w14:textId="77777777" w:rsidR="00A0641C" w:rsidRDefault="00A0641C" w:rsidP="00C41D7D">
      <w:pPr>
        <w:ind w:left="720"/>
      </w:pPr>
    </w:p>
    <w:p w14:paraId="11AAD1E5" w14:textId="77777777" w:rsidR="004F03A2" w:rsidRPr="00F37B5F" w:rsidRDefault="004F03A2" w:rsidP="00C41D7D">
      <w:pPr>
        <w:ind w:left="720"/>
      </w:pPr>
    </w:p>
    <w:p w14:paraId="37E3D124" w14:textId="7877632F" w:rsidR="00EA567E" w:rsidRDefault="00EA567E" w:rsidP="00EA567E">
      <w:pPr>
        <w:jc w:val="center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61158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indicative specification </w:t>
      </w:r>
      <w:r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non-</w:t>
      </w:r>
      <w:r w:rsidRPr="00A61158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functional requirements</w:t>
      </w:r>
    </w:p>
    <w:p w14:paraId="4BED68B4" w14:textId="77777777" w:rsidR="003C78CD" w:rsidRPr="00F37B5F" w:rsidRDefault="003C78CD" w:rsidP="00A61158">
      <w:pPr>
        <w:ind w:left="720"/>
      </w:pPr>
    </w:p>
    <w:p w14:paraId="78E07693" w14:textId="58CFACD5" w:rsidR="00E02110" w:rsidRDefault="00E02110" w:rsidP="00E02110"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E02110">
        <w:t>Portal differences on login</w:t>
      </w:r>
    </w:p>
    <w:p w14:paraId="32263F92" w14:textId="5B32D9FE" w:rsidR="00E02110" w:rsidRDefault="00E02110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Fast and responsive Database logging system</w:t>
      </w:r>
    </w:p>
    <w:p w14:paraId="48E1C7A7" w14:textId="3C6F9961" w:rsidR="00E02110" w:rsidRDefault="00E02110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Realtime updates</w:t>
      </w:r>
    </w:p>
    <w:p w14:paraId="205BE6B2" w14:textId="5D45C91E" w:rsidR="00F763FD" w:rsidRDefault="00F763FD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ssl</w:t>
      </w:r>
      <w:r w:rsidR="00B539EB">
        <w:t>(https)</w:t>
      </w:r>
      <w:r>
        <w:t>, pki connections</w:t>
      </w:r>
    </w:p>
    <w:p w14:paraId="21BACF22" w14:textId="3E720405" w:rsidR="00F763FD" w:rsidRDefault="00F763FD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A166FD">
        <w:t>Load balancing network server offload</w:t>
      </w:r>
    </w:p>
    <w:p w14:paraId="37110E55" w14:textId="6FEF12CC" w:rsidR="00A166FD" w:rsidRDefault="00A166FD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Data center private cloud setup</w:t>
      </w:r>
    </w:p>
    <w:p w14:paraId="41B114D2" w14:textId="5E006549" w:rsidR="00117331" w:rsidRPr="00A61158" w:rsidRDefault="00117331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Esxi Vmotion enabled</w:t>
      </w:r>
    </w:p>
    <w:p w14:paraId="14986DC3" w14:textId="697162DE" w:rsidR="00B14358" w:rsidRPr="00B14358" w:rsidRDefault="007F2B4C" w:rsidP="00B14358"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 w:rsidR="00A21A87">
        <w:t xml:space="preserve"> </w:t>
      </w:r>
      <w:r>
        <w:t>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6652D051" w14:textId="34024976" w:rsidR="00A74EB1" w:rsidRDefault="00A74EB1" w:rsidP="00A74EB1">
      <w:pPr>
        <w:ind w:left="720"/>
        <w:rPr>
          <w:rStyle w:val="Bold"/>
        </w:rPr>
      </w:pPr>
    </w:p>
    <w:p w14:paraId="56C90B02" w14:textId="79B82F14" w:rsidR="00FA72F3" w:rsidRDefault="00FA72F3" w:rsidP="00A74EB1">
      <w:pPr>
        <w:ind w:left="720"/>
        <w:rPr>
          <w:rStyle w:val="Bold"/>
        </w:rPr>
      </w:pPr>
    </w:p>
    <w:p w14:paraId="29F30CED" w14:textId="6C43A0E9" w:rsidR="00FA72F3" w:rsidRDefault="00FA72F3" w:rsidP="00A74EB1">
      <w:pPr>
        <w:ind w:left="720"/>
        <w:rPr>
          <w:rStyle w:val="Bold"/>
        </w:rPr>
      </w:pPr>
    </w:p>
    <w:p w14:paraId="7980E90D" w14:textId="617992D4" w:rsidR="00FA72F3" w:rsidRDefault="00FA72F3" w:rsidP="00A74EB1">
      <w:pPr>
        <w:ind w:left="720"/>
        <w:rPr>
          <w:rStyle w:val="Bold"/>
        </w:rPr>
      </w:pPr>
    </w:p>
    <w:p w14:paraId="1002B9A4" w14:textId="53988E43" w:rsidR="00FA72F3" w:rsidRDefault="00FA72F3" w:rsidP="00A74EB1">
      <w:pPr>
        <w:ind w:left="720"/>
        <w:rPr>
          <w:rStyle w:val="Bold"/>
        </w:rPr>
      </w:pPr>
    </w:p>
    <w:p w14:paraId="1E967755" w14:textId="0D6CCD4D" w:rsidR="00FA72F3" w:rsidRDefault="00FA72F3" w:rsidP="00A74EB1">
      <w:pPr>
        <w:ind w:left="720"/>
        <w:rPr>
          <w:rStyle w:val="Bold"/>
        </w:rPr>
      </w:pPr>
    </w:p>
    <w:p w14:paraId="220CB926" w14:textId="5D27A6CB" w:rsidR="00FA72F3" w:rsidRDefault="00FA72F3" w:rsidP="00A74EB1">
      <w:pPr>
        <w:ind w:left="720"/>
        <w:rPr>
          <w:rStyle w:val="Bold"/>
        </w:rPr>
      </w:pPr>
    </w:p>
    <w:p w14:paraId="5536983B" w14:textId="2A7AEB26" w:rsidR="00FA72F3" w:rsidRDefault="00FA72F3" w:rsidP="00A74EB1">
      <w:pPr>
        <w:ind w:left="720"/>
        <w:rPr>
          <w:rStyle w:val="Bold"/>
        </w:rPr>
      </w:pPr>
    </w:p>
    <w:p w14:paraId="489BD0DE" w14:textId="1CA8BA1B" w:rsidR="00FA72F3" w:rsidRDefault="00FA72F3" w:rsidP="00A74EB1">
      <w:pPr>
        <w:ind w:left="720"/>
        <w:rPr>
          <w:rStyle w:val="Bold"/>
        </w:rPr>
      </w:pPr>
    </w:p>
    <w:p w14:paraId="0FF84F0A" w14:textId="43FCF312" w:rsidR="00FA72F3" w:rsidRDefault="00FA72F3" w:rsidP="00A74EB1">
      <w:pPr>
        <w:ind w:left="720"/>
        <w:rPr>
          <w:rStyle w:val="Bold"/>
        </w:rPr>
      </w:pPr>
    </w:p>
    <w:p w14:paraId="5A05DB78" w14:textId="398C21E2" w:rsidR="00FA72F3" w:rsidRDefault="00FA72F3" w:rsidP="00A74EB1">
      <w:pPr>
        <w:ind w:left="720"/>
        <w:rPr>
          <w:rStyle w:val="Bold"/>
        </w:rPr>
      </w:pPr>
    </w:p>
    <w:p w14:paraId="4FFC9D56" w14:textId="292CDBF6" w:rsidR="002C2E6B" w:rsidRDefault="002C2E6B" w:rsidP="00A74EB1">
      <w:pPr>
        <w:ind w:left="720"/>
        <w:rPr>
          <w:rStyle w:val="Bold"/>
        </w:rPr>
      </w:pPr>
    </w:p>
    <w:p w14:paraId="38FF3F8A" w14:textId="33355C70" w:rsidR="002C2E6B" w:rsidRDefault="002C2E6B" w:rsidP="00A74EB1">
      <w:pPr>
        <w:ind w:left="720"/>
        <w:rPr>
          <w:rStyle w:val="Bold"/>
        </w:rPr>
      </w:pPr>
    </w:p>
    <w:p w14:paraId="2127FD38" w14:textId="162A2098" w:rsidR="002C2E6B" w:rsidRDefault="002C2E6B" w:rsidP="00A74EB1">
      <w:pPr>
        <w:ind w:left="720"/>
        <w:rPr>
          <w:rStyle w:val="Bold"/>
        </w:rPr>
      </w:pPr>
    </w:p>
    <w:p w14:paraId="69311320" w14:textId="1AB79D67" w:rsidR="002C2E6B" w:rsidRDefault="002C2E6B" w:rsidP="00A74EB1">
      <w:pPr>
        <w:ind w:left="720"/>
        <w:rPr>
          <w:rStyle w:val="Bold"/>
        </w:rPr>
      </w:pPr>
    </w:p>
    <w:p w14:paraId="111E25AE" w14:textId="77777777" w:rsidR="002C2E6B" w:rsidRDefault="002C2E6B" w:rsidP="00A74EB1">
      <w:pPr>
        <w:ind w:left="720"/>
        <w:rPr>
          <w:rStyle w:val="Bold"/>
        </w:rPr>
      </w:pPr>
    </w:p>
    <w:p w14:paraId="7189CD39" w14:textId="77777777" w:rsidR="00FA72F3" w:rsidRDefault="00FA72F3" w:rsidP="00A74EB1">
      <w:pPr>
        <w:ind w:left="720"/>
        <w:rPr>
          <w:rStyle w:val="Bold"/>
        </w:rPr>
      </w:pPr>
    </w:p>
    <w:p w14:paraId="4AB3F76D" w14:textId="0244D2D5" w:rsidR="002F57EC" w:rsidRPr="002F57EC" w:rsidRDefault="002F57EC" w:rsidP="002F57EC">
      <w:pPr>
        <w:pStyle w:val="Heading2"/>
      </w:pPr>
      <w:bookmarkStart w:id="10" w:name="_Toc73208074"/>
      <w:r>
        <w:lastRenderedPageBreak/>
        <w:t>1.3. UML Representation Analysis</w:t>
      </w:r>
      <w:bookmarkEnd w:id="10"/>
    </w:p>
    <w:p w14:paraId="4EAACBF2" w14:textId="3CA15F1F" w:rsidR="004E2AFA" w:rsidRPr="004E2AFA" w:rsidRDefault="004E2AFA" w:rsidP="004E2AFA">
      <w:r>
        <w:rPr>
          <w:noProof/>
        </w:rPr>
        <w:drawing>
          <wp:inline distT="0" distB="0" distL="0" distR="0" wp14:anchorId="2A7643FB" wp14:editId="3A5DD42C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8820" w14:textId="77777777" w:rsidR="00260B6D" w:rsidRDefault="00260B6D" w:rsidP="00260B6D"/>
    <w:p w14:paraId="37E63021" w14:textId="4F73508B" w:rsidR="00260B6D" w:rsidRDefault="00075896" w:rsidP="00260B6D">
      <w:r>
        <w:rPr>
          <w:noProof/>
        </w:rPr>
        <w:lastRenderedPageBreak/>
        <w:drawing>
          <wp:inline distT="0" distB="0" distL="0" distR="0" wp14:anchorId="15E5D03F" wp14:editId="2C72BC02">
            <wp:extent cx="6223000" cy="4229100"/>
            <wp:effectExtent l="0" t="0" r="0" b="0"/>
            <wp:docPr id="25" name="Image0.png" title="Use Cas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1F69" w14:textId="48B6C9FF" w:rsidR="00FA72F3" w:rsidRDefault="00FA72F3" w:rsidP="00260B6D"/>
    <w:p w14:paraId="27702716" w14:textId="2E01D7CC" w:rsidR="00FA72F3" w:rsidRDefault="00FA72F3" w:rsidP="00260B6D"/>
    <w:p w14:paraId="2F59AFF8" w14:textId="3E89229E" w:rsidR="00FA72F3" w:rsidRDefault="00FA72F3" w:rsidP="00260B6D"/>
    <w:p w14:paraId="5D5FA103" w14:textId="38B0D9F7" w:rsidR="00FA72F3" w:rsidRDefault="00FA72F3" w:rsidP="00260B6D"/>
    <w:p w14:paraId="73A6A574" w14:textId="7E7592EA" w:rsidR="00FA72F3" w:rsidRDefault="00FA72F3" w:rsidP="00260B6D"/>
    <w:p w14:paraId="7F92191C" w14:textId="00BC77BE" w:rsidR="002E51D7" w:rsidRDefault="002E51D7" w:rsidP="00260B6D"/>
    <w:p w14:paraId="594A6B8B" w14:textId="170CA431" w:rsidR="002E51D7" w:rsidRDefault="002E51D7" w:rsidP="00260B6D"/>
    <w:p w14:paraId="5B03B1EF" w14:textId="77777777" w:rsidR="002E51D7" w:rsidRDefault="002E51D7" w:rsidP="00260B6D"/>
    <w:p w14:paraId="4ED80635" w14:textId="178577A0" w:rsidR="00FA72F3" w:rsidRDefault="00FA72F3" w:rsidP="00260B6D"/>
    <w:p w14:paraId="764AF32A" w14:textId="345F7B62" w:rsidR="004E2AFA" w:rsidRDefault="004E2AFA" w:rsidP="00260B6D"/>
    <w:p w14:paraId="4E0D3272" w14:textId="79D18DA8" w:rsidR="004E2AFA" w:rsidRDefault="004E2AFA" w:rsidP="00260B6D"/>
    <w:p w14:paraId="77346C4D" w14:textId="77777777" w:rsidR="004E2AFA" w:rsidRDefault="004E2AFA" w:rsidP="00260B6D"/>
    <w:p w14:paraId="03374E06" w14:textId="2844ADB7" w:rsidR="00E12398" w:rsidRPr="00E12398" w:rsidRDefault="00E12398" w:rsidP="00E12398">
      <w:pPr>
        <w:pStyle w:val="Heading2"/>
      </w:pPr>
      <w:bookmarkStart w:id="11" w:name="_Toc73208075"/>
      <w:r>
        <w:lastRenderedPageBreak/>
        <w:t>1.4. Use Case</w:t>
      </w:r>
      <w:bookmarkEnd w:id="11"/>
    </w:p>
    <w:p w14:paraId="075FCADD" w14:textId="6AB493CF" w:rsidR="00AD24EE" w:rsidRDefault="00AD24EE" w:rsidP="00AD24EE"/>
    <w:p w14:paraId="2C97497D" w14:textId="3770E1AB" w:rsidR="00AD24EE" w:rsidRDefault="00C72C3B" w:rsidP="00C72C3B">
      <w:pPr>
        <w:ind w:left="720"/>
      </w:pPr>
      <w:r w:rsidRPr="00C72C3B">
        <w:rPr>
          <w:b/>
          <w:bCs/>
        </w:rPr>
        <w:t>Use Case</w:t>
      </w:r>
      <w:r>
        <w:t>: Login portal</w:t>
      </w:r>
    </w:p>
    <w:p w14:paraId="008E1CE4" w14:textId="09812AFD" w:rsidR="00C72C3B" w:rsidRDefault="00C72C3B" w:rsidP="00C72C3B">
      <w:pPr>
        <w:ind w:left="720"/>
      </w:pPr>
      <w:r w:rsidRPr="00C72C3B">
        <w:rPr>
          <w:b/>
          <w:bCs/>
        </w:rPr>
        <w:t>Main user</w:t>
      </w:r>
      <w:r>
        <w:t>: admin,</w:t>
      </w:r>
      <w:r w:rsidR="00092B78">
        <w:t xml:space="preserve"> </w:t>
      </w:r>
      <w:r>
        <w:t>user</w:t>
      </w:r>
    </w:p>
    <w:p w14:paraId="5BD15A47" w14:textId="1CE3ACFD" w:rsidR="00092B78" w:rsidRDefault="00D37676" w:rsidP="00C72C3B">
      <w:pPr>
        <w:ind w:left="720"/>
      </w:pPr>
      <w:r w:rsidRPr="00D37676">
        <w:rPr>
          <w:b/>
          <w:bCs/>
        </w:rPr>
        <w:t>Short Description</w:t>
      </w:r>
      <w:r>
        <w:t>: User or admin enter credentials and gets checked against database queries.</w:t>
      </w:r>
      <w:r w:rsidR="00611C4D">
        <w:t xml:space="preserve"> The abstraction layer here is Spring Security that provides token data to the valid user as session </w:t>
      </w:r>
      <w:r w:rsidR="004764C4">
        <w:t>cookies</w:t>
      </w:r>
      <w:r w:rsidR="00611C4D">
        <w:t>.</w:t>
      </w:r>
      <w:r>
        <w:t xml:space="preserve"> The inputs fields apply security rules</w:t>
      </w:r>
      <w:r w:rsidR="00101684">
        <w:t xml:space="preserve"> backend &amp; front-end</w:t>
      </w:r>
      <w:r>
        <w:t>.</w:t>
      </w:r>
    </w:p>
    <w:p w14:paraId="4B6CF3B2" w14:textId="721154BA" w:rsidR="00AD24EE" w:rsidRDefault="001F3E63" w:rsidP="00AD24EE">
      <w:r w:rsidRPr="00DB7309">
        <w:tab/>
      </w:r>
      <w:r w:rsidRPr="001F3E63">
        <w:rPr>
          <w:b/>
          <w:bCs/>
        </w:rPr>
        <w:t>Conditions</w:t>
      </w:r>
      <w:r>
        <w:rPr>
          <w:b/>
          <w:bCs/>
        </w:rPr>
        <w:t xml:space="preserve">: </w:t>
      </w:r>
      <w:r>
        <w:t xml:space="preserve">only registered users can use the system with </w:t>
      </w:r>
      <w:r w:rsidR="00FD213B">
        <w:t>Health</w:t>
      </w:r>
      <w:r>
        <w:t xml:space="preserve"> Services.</w:t>
      </w:r>
    </w:p>
    <w:p w14:paraId="012BEDF3" w14:textId="4749C474" w:rsidR="001F3E63" w:rsidRDefault="001F3E63" w:rsidP="00AD24EE">
      <w:r>
        <w:tab/>
      </w:r>
      <w:r w:rsidRPr="001F3E63">
        <w:rPr>
          <w:b/>
          <w:bCs/>
        </w:rPr>
        <w:t>Exit status</w:t>
      </w:r>
      <w:r>
        <w:t xml:space="preserve">: Successful </w:t>
      </w:r>
      <w:r w:rsidR="00FD213B">
        <w:t>health</w:t>
      </w:r>
      <w:r>
        <w:t xml:space="preserve"> </w:t>
      </w:r>
      <w:r w:rsidR="00FD213B">
        <w:t>Appointment</w:t>
      </w:r>
      <w:r>
        <w:t xml:space="preserve"> system for </w:t>
      </w:r>
      <w:r w:rsidR="00FD213B">
        <w:t>patients</w:t>
      </w:r>
      <w:r>
        <w:t>.</w:t>
      </w:r>
    </w:p>
    <w:p w14:paraId="7D30A87A" w14:textId="2F92D454" w:rsidR="00AF6FD7" w:rsidRDefault="00AF6FD7" w:rsidP="00AD24EE">
      <w:r>
        <w:tab/>
      </w:r>
      <w:r w:rsidRPr="00AF6FD7">
        <w:rPr>
          <w:b/>
          <w:bCs/>
        </w:rPr>
        <w:t>Main Flow</w:t>
      </w:r>
      <w:r>
        <w:t>:</w:t>
      </w:r>
    </w:p>
    <w:p w14:paraId="2EE85496" w14:textId="2B8168E3" w:rsidR="00FA37B7" w:rsidRDefault="00FA37B7" w:rsidP="00D60E07">
      <w:pPr>
        <w:pStyle w:val="ListParagraph"/>
        <w:numPr>
          <w:ilvl w:val="0"/>
          <w:numId w:val="12"/>
        </w:numPr>
      </w:pPr>
      <w:r>
        <w:t>User registers</w:t>
      </w:r>
    </w:p>
    <w:p w14:paraId="1EA1A375" w14:textId="69E79E67" w:rsidR="00FA37B7" w:rsidRDefault="00FA37B7" w:rsidP="00D60E07">
      <w:pPr>
        <w:pStyle w:val="ListParagraph"/>
        <w:numPr>
          <w:ilvl w:val="0"/>
          <w:numId w:val="12"/>
        </w:numPr>
      </w:pPr>
      <w:r>
        <w:t>System checks input integrity</w:t>
      </w:r>
      <w:r w:rsidR="00473B09">
        <w:t xml:space="preserve"> [Alternative Flow A]</w:t>
      </w:r>
    </w:p>
    <w:p w14:paraId="4EAE313B" w14:textId="70621E37" w:rsidR="00FA37B7" w:rsidRDefault="00FA37B7" w:rsidP="00D60E07">
      <w:pPr>
        <w:pStyle w:val="ListParagraph"/>
        <w:numPr>
          <w:ilvl w:val="0"/>
          <w:numId w:val="12"/>
        </w:numPr>
      </w:pPr>
      <w:r>
        <w:t>User Logins</w:t>
      </w:r>
    </w:p>
    <w:p w14:paraId="7F2E09F4" w14:textId="0F51C2E1" w:rsidR="00FA37B7" w:rsidRDefault="00FA37B7" w:rsidP="00D60E07">
      <w:pPr>
        <w:pStyle w:val="ListParagraph"/>
        <w:numPr>
          <w:ilvl w:val="0"/>
          <w:numId w:val="12"/>
        </w:numPr>
      </w:pPr>
      <w:r>
        <w:t>System Checks input integrity</w:t>
      </w:r>
      <w:r w:rsidR="00473B09">
        <w:t xml:space="preserve"> [Alternative Flow B]</w:t>
      </w:r>
    </w:p>
    <w:p w14:paraId="22674547" w14:textId="5EB0E16A" w:rsidR="00FA37B7" w:rsidRPr="001F3E63" w:rsidRDefault="00FA37B7" w:rsidP="00D60E07">
      <w:pPr>
        <w:pStyle w:val="ListParagraph"/>
        <w:numPr>
          <w:ilvl w:val="0"/>
          <w:numId w:val="12"/>
        </w:numPr>
      </w:pPr>
      <w:r>
        <w:t xml:space="preserve">Enjoy </w:t>
      </w:r>
      <w:r w:rsidR="0034540D">
        <w:t>e-health</w:t>
      </w:r>
    </w:p>
    <w:p w14:paraId="07E52217" w14:textId="6B4A00D4" w:rsidR="001F3E63" w:rsidRPr="0085142B" w:rsidRDefault="001F3E63" w:rsidP="00AD24EE">
      <w:pPr>
        <w:rPr>
          <w:b/>
          <w:bCs/>
        </w:rPr>
      </w:pPr>
      <w:r w:rsidRPr="0085142B">
        <w:rPr>
          <w:b/>
          <w:bCs/>
        </w:rPr>
        <w:tab/>
      </w:r>
      <w:r w:rsidR="0085142B" w:rsidRPr="0085142B">
        <w:rPr>
          <w:b/>
          <w:bCs/>
        </w:rPr>
        <w:t>Alternative flows</w:t>
      </w:r>
    </w:p>
    <w:p w14:paraId="4C2935D6" w14:textId="540FFC65" w:rsidR="00AD24EE" w:rsidRDefault="0085142B" w:rsidP="00AD24EE">
      <w:r>
        <w:tab/>
      </w:r>
      <w:r w:rsidRPr="0085142B">
        <w:rPr>
          <w:u w:val="single"/>
        </w:rPr>
        <w:t>Alternative flow A:</w:t>
      </w:r>
      <w:r>
        <w:rPr>
          <w:u w:val="single"/>
        </w:rPr>
        <w:t xml:space="preserve"> </w:t>
      </w:r>
      <w:r>
        <w:t>Field checking</w:t>
      </w:r>
    </w:p>
    <w:p w14:paraId="0452968C" w14:textId="34BEBD78" w:rsidR="0085142B" w:rsidRPr="0085142B" w:rsidRDefault="0085142B" w:rsidP="00AD24EE">
      <w:r>
        <w:tab/>
        <w:t>If not valid input check jumps on Step 1</w:t>
      </w:r>
    </w:p>
    <w:p w14:paraId="24EE2C42" w14:textId="77777777" w:rsidR="0085142B" w:rsidRDefault="0085142B" w:rsidP="0085142B">
      <w:pPr>
        <w:ind w:firstLine="720"/>
      </w:pPr>
      <w:r w:rsidRPr="0085142B">
        <w:rPr>
          <w:u w:val="single"/>
        </w:rPr>
        <w:t>Alternative flow B:</w:t>
      </w:r>
      <w:r>
        <w:rPr>
          <w:u w:val="single"/>
        </w:rPr>
        <w:t xml:space="preserve"> </w:t>
      </w:r>
      <w:r>
        <w:t>Field checking</w:t>
      </w:r>
    </w:p>
    <w:p w14:paraId="6024B4F2" w14:textId="52E87A93" w:rsidR="0085142B" w:rsidRPr="0085142B" w:rsidRDefault="0085142B" w:rsidP="0085142B">
      <w:r>
        <w:tab/>
        <w:t>If not valid input check jumps on Step 3</w:t>
      </w:r>
    </w:p>
    <w:p w14:paraId="2F0CEB7C" w14:textId="7B3E8100" w:rsidR="0085142B" w:rsidRPr="0085142B" w:rsidRDefault="0085142B" w:rsidP="0085142B">
      <w:pPr>
        <w:ind w:firstLine="720"/>
        <w:rPr>
          <w:u w:val="single"/>
        </w:rPr>
      </w:pPr>
    </w:p>
    <w:p w14:paraId="686D8653" w14:textId="4CC714B0" w:rsidR="00AD24EE" w:rsidRDefault="00AD24EE" w:rsidP="00AD24EE"/>
    <w:p w14:paraId="0C718B6B" w14:textId="7AFE356D" w:rsidR="00AD24EE" w:rsidRDefault="00AD24EE" w:rsidP="00AD24EE"/>
    <w:p w14:paraId="05548139" w14:textId="4E92FA65" w:rsidR="00AD24EE" w:rsidRDefault="00AD24EE" w:rsidP="00AD24EE"/>
    <w:p w14:paraId="779CC3BD" w14:textId="540E1BB3" w:rsidR="00FA72F3" w:rsidRDefault="00FA72F3" w:rsidP="00AD24EE"/>
    <w:p w14:paraId="55855260" w14:textId="76B606DC" w:rsidR="00FA72F3" w:rsidRDefault="00FA72F3" w:rsidP="00AD24EE"/>
    <w:p w14:paraId="40322BE5" w14:textId="736E411C" w:rsidR="00FA72F3" w:rsidRDefault="00FA72F3" w:rsidP="00AD24EE"/>
    <w:p w14:paraId="67C4BC1E" w14:textId="18189826" w:rsidR="00850E39" w:rsidRDefault="00850E39" w:rsidP="00AD24EE"/>
    <w:p w14:paraId="0291B226" w14:textId="77777777" w:rsidR="00850E39" w:rsidRDefault="00850E39" w:rsidP="00AD24EE"/>
    <w:p w14:paraId="2B01E2D2" w14:textId="4FE05B52" w:rsidR="0092117E" w:rsidRPr="0092117E" w:rsidRDefault="00BF44F9" w:rsidP="001103C4">
      <w:pPr>
        <w:pStyle w:val="Heading2"/>
      </w:pPr>
      <w:bookmarkStart w:id="12" w:name="_Toc73208076"/>
      <w:r>
        <w:t>1.5. Class Diagrams</w:t>
      </w:r>
      <w:bookmarkEnd w:id="12"/>
    </w:p>
    <w:p w14:paraId="3DBB8A7F" w14:textId="3DD2A7D2" w:rsidR="00FC7619" w:rsidRDefault="001103C4" w:rsidP="00DB7309">
      <w:pPr>
        <w:spacing w:before="240"/>
      </w:pPr>
      <w:r>
        <w:rPr>
          <w:noProof/>
        </w:rPr>
        <w:drawing>
          <wp:inline distT="0" distB="0" distL="0" distR="0" wp14:anchorId="07518526" wp14:editId="689A4A4A">
            <wp:extent cx="3881606" cy="68770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23" cy="688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18A1" w14:textId="7563A729" w:rsidR="00965C6D" w:rsidRDefault="00965C6D" w:rsidP="00260B6D"/>
    <w:p w14:paraId="0B10C576" w14:textId="3D443917" w:rsidR="00965C6D" w:rsidRDefault="00A64C0D" w:rsidP="00260B6D">
      <w:proofErr w:type="gramStart"/>
      <w:r w:rsidRPr="00A64C0D">
        <w:t>D:\[</w:t>
      </w:r>
      <w:proofErr w:type="gramEnd"/>
      <w:r w:rsidRPr="00A64C0D">
        <w:t>FreeTutorials.us] build-an-online-bank-with-java-angular-2-spring-and-more\01 Source Files\</w:t>
      </w:r>
      <w:proofErr w:type="spellStart"/>
      <w:r w:rsidRPr="00A64C0D">
        <w:t>attached_files</w:t>
      </w:r>
      <w:proofErr w:type="spellEnd"/>
      <w:r w:rsidRPr="00A64C0D">
        <w:t>\001 DOWNLOAD THIS SOURCE FILE FIRST\Source\Source</w:t>
      </w:r>
    </w:p>
    <w:p w14:paraId="044588E7" w14:textId="7AA1C12F" w:rsidR="00965C6D" w:rsidRDefault="00965C6D" w:rsidP="00260B6D"/>
    <w:p w14:paraId="2A7D1BEA" w14:textId="1CA4B2F5" w:rsidR="00965C6D" w:rsidRDefault="00965C6D" w:rsidP="00260B6D"/>
    <w:p w14:paraId="75721766" w14:textId="34F89F50" w:rsidR="00965C6D" w:rsidRDefault="00965C6D" w:rsidP="00260B6D"/>
    <w:p w14:paraId="41049242" w14:textId="676BD1C7" w:rsidR="00965C6D" w:rsidRDefault="00965C6D" w:rsidP="00260B6D"/>
    <w:p w14:paraId="2E5BBD66" w14:textId="107DC06F" w:rsidR="00965C6D" w:rsidRDefault="00965C6D" w:rsidP="00260B6D"/>
    <w:p w14:paraId="434C15A6" w14:textId="7960BA4A" w:rsidR="00965C6D" w:rsidRDefault="00965C6D" w:rsidP="00260B6D"/>
    <w:p w14:paraId="71AB615D" w14:textId="2949400E" w:rsidR="007C2751" w:rsidRDefault="007C2751" w:rsidP="00260B6D"/>
    <w:p w14:paraId="7A2B2728" w14:textId="648A3412" w:rsidR="005E1222" w:rsidRDefault="005E1222" w:rsidP="00260B6D"/>
    <w:p w14:paraId="24FC9133" w14:textId="176B6E4F" w:rsidR="005E1222" w:rsidRDefault="005E1222" w:rsidP="00260B6D"/>
    <w:p w14:paraId="0F739083" w14:textId="6FA530AE" w:rsidR="005E1222" w:rsidRDefault="005E1222" w:rsidP="00260B6D"/>
    <w:p w14:paraId="2F4974E1" w14:textId="68173F39" w:rsidR="005E1222" w:rsidRDefault="005E1222" w:rsidP="00260B6D"/>
    <w:p w14:paraId="5EE158DA" w14:textId="32B9602D" w:rsidR="005E1222" w:rsidRDefault="005E1222" w:rsidP="00260B6D"/>
    <w:p w14:paraId="0CAB623C" w14:textId="14A44921" w:rsidR="005E1222" w:rsidRDefault="005E1222" w:rsidP="00260B6D"/>
    <w:p w14:paraId="7D963EC4" w14:textId="2D29CEBF" w:rsidR="005E1222" w:rsidRDefault="005E1222" w:rsidP="00260B6D"/>
    <w:p w14:paraId="37ED41BD" w14:textId="06DAB33D" w:rsidR="005E1222" w:rsidRDefault="005E1222" w:rsidP="00260B6D"/>
    <w:p w14:paraId="0F1AE4A2" w14:textId="4BD4FD01" w:rsidR="005E1222" w:rsidRDefault="005E1222" w:rsidP="00260B6D"/>
    <w:p w14:paraId="44FAF44B" w14:textId="433EC7A0" w:rsidR="005E1222" w:rsidRDefault="005E1222" w:rsidP="00260B6D"/>
    <w:p w14:paraId="5A7D20C3" w14:textId="438C534A" w:rsidR="005E1222" w:rsidRDefault="005E1222" w:rsidP="00260B6D"/>
    <w:p w14:paraId="79642834" w14:textId="76BFE68F" w:rsidR="005E1222" w:rsidRDefault="005E1222" w:rsidP="00260B6D"/>
    <w:p w14:paraId="3AFD04B2" w14:textId="77777777" w:rsidR="005E1222" w:rsidRDefault="005E1222" w:rsidP="00260B6D"/>
    <w:p w14:paraId="16466DC1" w14:textId="01B82B16" w:rsidR="007607A8" w:rsidRPr="007607A8" w:rsidRDefault="007607A8" w:rsidP="007607A8">
      <w:pPr>
        <w:pStyle w:val="Heading2"/>
      </w:pPr>
      <w:bookmarkStart w:id="13" w:name="_Toc73208077"/>
      <w:r>
        <w:t>1.6. State Machine/State Chart Diagram</w:t>
      </w:r>
      <w:bookmarkEnd w:id="13"/>
    </w:p>
    <w:p w14:paraId="5AA382C6" w14:textId="086AC792" w:rsidR="004A2630" w:rsidRDefault="004A2630" w:rsidP="00260B6D"/>
    <w:p w14:paraId="0376D747" w14:textId="42D3B308" w:rsidR="00965C6D" w:rsidRDefault="00020BC4" w:rsidP="00260B6D">
      <w:r w:rsidRPr="00020BC4">
        <w:rPr>
          <w:noProof/>
        </w:rPr>
        <w:lastRenderedPageBreak/>
        <w:drawing>
          <wp:inline distT="0" distB="0" distL="0" distR="0" wp14:anchorId="4E880B21" wp14:editId="427D8732">
            <wp:extent cx="6400800" cy="2654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787E" w14:textId="55E66CEA" w:rsidR="008C4D90" w:rsidRDefault="008C4D90" w:rsidP="00C7653D">
      <w:pPr>
        <w:jc w:val="center"/>
      </w:pPr>
    </w:p>
    <w:p w14:paraId="6D3DD8BD" w14:textId="78B0B26F" w:rsidR="008C4D90" w:rsidRDefault="008C4D90" w:rsidP="00260B6D"/>
    <w:p w14:paraId="2DBA3C32" w14:textId="5CA404FB" w:rsidR="008C4D90" w:rsidRDefault="008C4D90" w:rsidP="00260B6D"/>
    <w:p w14:paraId="1B600194" w14:textId="3796316B" w:rsidR="008C4D90" w:rsidRDefault="008C4D90" w:rsidP="00260B6D"/>
    <w:p w14:paraId="17F2B2A3" w14:textId="48CD6E26" w:rsidR="00B4708A" w:rsidRDefault="00B4708A" w:rsidP="00260B6D"/>
    <w:p w14:paraId="0C07925B" w14:textId="77777777" w:rsidR="00691A29" w:rsidRDefault="00691A29" w:rsidP="00260B6D"/>
    <w:p w14:paraId="429E0282" w14:textId="64B87296" w:rsidR="00B4708A" w:rsidRDefault="00B4708A" w:rsidP="00260B6D"/>
    <w:p w14:paraId="1310D423" w14:textId="66018643" w:rsidR="00020BC4" w:rsidRDefault="00020BC4" w:rsidP="00260B6D"/>
    <w:p w14:paraId="6388B578" w14:textId="0EA6A379" w:rsidR="00020BC4" w:rsidRDefault="00020BC4" w:rsidP="00260B6D"/>
    <w:p w14:paraId="29DA1B7F" w14:textId="2F5D9601" w:rsidR="00020BC4" w:rsidRDefault="00020BC4" w:rsidP="00260B6D"/>
    <w:p w14:paraId="3450670D" w14:textId="0B8E2A87" w:rsidR="00020BC4" w:rsidRDefault="00020BC4" w:rsidP="00260B6D"/>
    <w:p w14:paraId="6802377C" w14:textId="381783F6" w:rsidR="00020BC4" w:rsidRDefault="00020BC4" w:rsidP="00260B6D"/>
    <w:p w14:paraId="792E4E21" w14:textId="77777777" w:rsidR="00020BC4" w:rsidRDefault="00020BC4" w:rsidP="00260B6D"/>
    <w:p w14:paraId="5E4A28F8" w14:textId="77777777" w:rsidR="00B96C7E" w:rsidRDefault="00B96C7E" w:rsidP="00260B6D"/>
    <w:p w14:paraId="44EC03AD" w14:textId="35A4C992" w:rsidR="008C4D90" w:rsidRDefault="003C311E" w:rsidP="00444700">
      <w:pPr>
        <w:pStyle w:val="Heading2"/>
      </w:pPr>
      <w:bookmarkStart w:id="14" w:name="_Toc73208078"/>
      <w:r>
        <w:t>1.7. ER Diagram</w:t>
      </w:r>
      <w:bookmarkEnd w:id="14"/>
    </w:p>
    <w:p w14:paraId="0DD5BF22" w14:textId="73777345" w:rsidR="00444700" w:rsidRDefault="0050318E" w:rsidP="00444700">
      <w:r>
        <w:rPr>
          <w:noProof/>
        </w:rPr>
        <w:lastRenderedPageBreak/>
        <w:drawing>
          <wp:inline distT="0" distB="0" distL="0" distR="0" wp14:anchorId="3E86AA46" wp14:editId="773F7F0A">
            <wp:extent cx="6400800" cy="5511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2EA1" w14:textId="7CB85C04" w:rsidR="00444700" w:rsidRPr="00444700" w:rsidRDefault="00444700" w:rsidP="00444700"/>
    <w:p w14:paraId="684AF945" w14:textId="1392C3AC" w:rsidR="000B28A4" w:rsidRDefault="00335BE4" w:rsidP="00260B6D">
      <w:r>
        <w:t xml:space="preserve"> </w:t>
      </w:r>
    </w:p>
    <w:p w14:paraId="456A7B20" w14:textId="5CF06922" w:rsidR="0039776C" w:rsidRDefault="0039776C" w:rsidP="00260B6D"/>
    <w:p w14:paraId="0DFE2C40" w14:textId="266900B0" w:rsidR="00FC205B" w:rsidRDefault="00FC205B" w:rsidP="00260B6D"/>
    <w:p w14:paraId="254C1B22" w14:textId="4BE6B18E" w:rsidR="00FC205B" w:rsidRDefault="00FC205B" w:rsidP="00260B6D"/>
    <w:p w14:paraId="64C5578A" w14:textId="77777777" w:rsidR="00FC205B" w:rsidRDefault="00FC205B" w:rsidP="00260B6D"/>
    <w:p w14:paraId="1BB8E8C7" w14:textId="61D935E9" w:rsidR="003F4309" w:rsidRPr="003F4309" w:rsidRDefault="003F4309" w:rsidP="003F4309">
      <w:pPr>
        <w:pStyle w:val="Heading2"/>
      </w:pPr>
      <w:bookmarkStart w:id="15" w:name="_Toc73208079"/>
      <w:r>
        <w:t>1.8. Storyboards &amp; Wireframes (low fidelity)</w:t>
      </w:r>
      <w:bookmarkEnd w:id="15"/>
    </w:p>
    <w:p w14:paraId="0359DC01" w14:textId="77777777" w:rsidR="00262F1A" w:rsidRPr="00262F1A" w:rsidRDefault="00262F1A" w:rsidP="00262F1A"/>
    <w:p w14:paraId="71F0F2D4" w14:textId="30EEF62B" w:rsidR="00262F1A" w:rsidRDefault="00E65ACF" w:rsidP="00C145B5">
      <w:r>
        <w:rPr>
          <w:noProof/>
        </w:rPr>
        <w:drawing>
          <wp:inline distT="0" distB="0" distL="0" distR="0" wp14:anchorId="08E1296F" wp14:editId="324DAE76">
            <wp:extent cx="3190875" cy="6147427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192" cy="615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CB2A" w14:textId="29FFFF43" w:rsidR="00262F1A" w:rsidRDefault="00262F1A" w:rsidP="00C145B5"/>
    <w:p w14:paraId="75DDCE56" w14:textId="5941BDCA" w:rsidR="00262F1A" w:rsidRDefault="00262F1A" w:rsidP="00C145B5"/>
    <w:p w14:paraId="4A1AD4A9" w14:textId="02163BC7" w:rsidR="00262F1A" w:rsidRDefault="00262F1A" w:rsidP="00C145B5"/>
    <w:p w14:paraId="2EAC727E" w14:textId="51E3FEEB" w:rsidR="00262F1A" w:rsidRDefault="00F23A31" w:rsidP="00CB1373">
      <w:r>
        <w:rPr>
          <w:noProof/>
        </w:rPr>
        <w:lastRenderedPageBreak/>
        <w:drawing>
          <wp:inline distT="0" distB="0" distL="0" distR="0" wp14:anchorId="0C8843EC" wp14:editId="245BC857">
            <wp:extent cx="6400800" cy="4810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7BE3" w14:textId="101A8092" w:rsidR="00262F1A" w:rsidRDefault="00262F1A" w:rsidP="00C145B5"/>
    <w:p w14:paraId="63C310FE" w14:textId="4D6FC3B4" w:rsidR="00262F1A" w:rsidRDefault="00262F1A" w:rsidP="00C145B5"/>
    <w:p w14:paraId="0AD1A020" w14:textId="568C9E1F" w:rsidR="00262F1A" w:rsidRDefault="00262F1A" w:rsidP="00C145B5"/>
    <w:p w14:paraId="2A5001E1" w14:textId="49FEFF15" w:rsidR="00262F1A" w:rsidRDefault="00262F1A" w:rsidP="00C145B5"/>
    <w:p w14:paraId="69DFDAF1" w14:textId="4BDF2EC9" w:rsidR="00262F1A" w:rsidRDefault="00262F1A" w:rsidP="00C145B5"/>
    <w:p w14:paraId="4C12A9B0" w14:textId="0304A885" w:rsidR="00262F1A" w:rsidRDefault="00262F1A" w:rsidP="00C145B5"/>
    <w:p w14:paraId="64C1B927" w14:textId="4EBD29F2" w:rsidR="00262F1A" w:rsidRDefault="00262F1A" w:rsidP="00C145B5"/>
    <w:p w14:paraId="1E454D01" w14:textId="36D7EBFC" w:rsidR="00545895" w:rsidRDefault="00545895" w:rsidP="00C145B5"/>
    <w:p w14:paraId="1484E8E8" w14:textId="49E7D543" w:rsidR="00471BC9" w:rsidRDefault="00471BC9" w:rsidP="00C145B5"/>
    <w:p w14:paraId="5DED4208" w14:textId="77777777" w:rsidR="00471BC9" w:rsidRDefault="00471BC9" w:rsidP="00C145B5"/>
    <w:p w14:paraId="6FA14712" w14:textId="0C4977CD" w:rsidR="00E24BBB" w:rsidRPr="00E24BBB" w:rsidRDefault="00E24BBB" w:rsidP="00E24BBB">
      <w:pPr>
        <w:pStyle w:val="Heading2"/>
      </w:pPr>
      <w:bookmarkStart w:id="16" w:name="_Toc73208080"/>
      <w:r>
        <w:lastRenderedPageBreak/>
        <w:t>1.9. User Flows</w:t>
      </w:r>
      <w:bookmarkEnd w:id="16"/>
    </w:p>
    <w:p w14:paraId="077D92AA" w14:textId="7095D43C" w:rsidR="00C7653D" w:rsidRPr="00D54200" w:rsidRDefault="009867A0" w:rsidP="00411EF1">
      <w:pPr>
        <w:jc w:val="center"/>
      </w:pPr>
      <w:r w:rsidRPr="009867A0">
        <w:rPr>
          <w:noProof/>
        </w:rPr>
        <w:drawing>
          <wp:inline distT="0" distB="0" distL="0" distR="0" wp14:anchorId="3EFBE933" wp14:editId="1EE97990">
            <wp:extent cx="6400800" cy="45421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E62" w14:textId="47CFE3D9" w:rsidR="00D54200" w:rsidRDefault="00D54200" w:rsidP="00260B6D"/>
    <w:p w14:paraId="0D64CC29" w14:textId="4A83DFD5" w:rsidR="00262F1A" w:rsidRDefault="00262F1A" w:rsidP="00260B6D"/>
    <w:p w14:paraId="402ED136" w14:textId="55707D06" w:rsidR="007108C6" w:rsidRDefault="007108C6" w:rsidP="00260B6D"/>
    <w:p w14:paraId="577940B2" w14:textId="50E8F0C5" w:rsidR="007108C6" w:rsidRDefault="007108C6" w:rsidP="00260B6D"/>
    <w:p w14:paraId="1369A763" w14:textId="61628984" w:rsidR="007108C6" w:rsidRDefault="007108C6" w:rsidP="00260B6D"/>
    <w:p w14:paraId="1C4270AF" w14:textId="34723055" w:rsidR="007108C6" w:rsidRDefault="007108C6" w:rsidP="00260B6D"/>
    <w:p w14:paraId="1BB4F423" w14:textId="45B06AE8" w:rsidR="007108C6" w:rsidRDefault="007108C6" w:rsidP="00260B6D"/>
    <w:p w14:paraId="1C022F68" w14:textId="19ACFD93" w:rsidR="007108C6" w:rsidRDefault="007108C6" w:rsidP="00260B6D"/>
    <w:p w14:paraId="1C88A049" w14:textId="77777777" w:rsidR="007108C6" w:rsidRDefault="007108C6" w:rsidP="00260B6D"/>
    <w:p w14:paraId="100661F1" w14:textId="339CC683" w:rsidR="00E62814" w:rsidRDefault="00425596" w:rsidP="009C4277">
      <w:pPr>
        <w:pStyle w:val="Heading2"/>
      </w:pPr>
      <w:bookmarkStart w:id="17" w:name="_Toc73208081"/>
      <w:r>
        <w:lastRenderedPageBreak/>
        <w:t>1.10. Web Site Map Design &amp; Planning</w:t>
      </w:r>
      <w:bookmarkEnd w:id="17"/>
    </w:p>
    <w:p w14:paraId="663ADF85" w14:textId="7B9DE9DF" w:rsidR="00E62814" w:rsidRDefault="00E62814" w:rsidP="00E62814"/>
    <w:p w14:paraId="74221A2D" w14:textId="77777777" w:rsidR="00E62814" w:rsidRPr="00E62814" w:rsidRDefault="00E62814" w:rsidP="00E62814"/>
    <w:p w14:paraId="14ECC9C2" w14:textId="5B04C6E8" w:rsidR="00B55FB4" w:rsidRDefault="00B55FB4" w:rsidP="00B55FB4"/>
    <w:p w14:paraId="318244CF" w14:textId="3C033820" w:rsidR="00E62814" w:rsidRPr="00E62814" w:rsidRDefault="009C4277" w:rsidP="00E62814">
      <w:r w:rsidRPr="009C4277">
        <w:rPr>
          <w:noProof/>
        </w:rPr>
        <w:drawing>
          <wp:inline distT="0" distB="0" distL="0" distR="0" wp14:anchorId="628CEEC7" wp14:editId="4EA53987">
            <wp:extent cx="6400800" cy="35140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E94" w14:textId="31C6B76F" w:rsidR="00262F1A" w:rsidRDefault="00262F1A" w:rsidP="00260B6D"/>
    <w:p w14:paraId="36AE5203" w14:textId="20785A98" w:rsidR="00C901AD" w:rsidRDefault="00C901AD" w:rsidP="00260B6D"/>
    <w:p w14:paraId="44384C3D" w14:textId="77777777" w:rsidR="009C4277" w:rsidRDefault="009C4277" w:rsidP="00260B6D"/>
    <w:p w14:paraId="3AAC5157" w14:textId="4F375CA9" w:rsidR="00B237F9" w:rsidRDefault="00B237F9" w:rsidP="00260B6D"/>
    <w:p w14:paraId="19EA932B" w14:textId="30C7B959" w:rsidR="007108C6" w:rsidRDefault="007108C6" w:rsidP="00260B6D"/>
    <w:p w14:paraId="791E67DE" w14:textId="5CD49C80" w:rsidR="007108C6" w:rsidRDefault="007108C6" w:rsidP="00260B6D"/>
    <w:p w14:paraId="6384B8AF" w14:textId="6BA7E522" w:rsidR="007108C6" w:rsidRDefault="007108C6" w:rsidP="00260B6D"/>
    <w:p w14:paraId="230E3600" w14:textId="76B4AA61" w:rsidR="007108C6" w:rsidRDefault="007108C6" w:rsidP="00260B6D"/>
    <w:p w14:paraId="0BF94A78" w14:textId="00CBBE1B" w:rsidR="007108C6" w:rsidRDefault="007108C6" w:rsidP="00260B6D"/>
    <w:p w14:paraId="2348CD4E" w14:textId="77777777" w:rsidR="007108C6" w:rsidRDefault="007108C6" w:rsidP="00260B6D"/>
    <w:p w14:paraId="0C322E45" w14:textId="600003D2" w:rsidR="00421D23" w:rsidRPr="00421D23" w:rsidRDefault="00421D23" w:rsidP="00421D23">
      <w:pPr>
        <w:pStyle w:val="Heading2"/>
      </w:pPr>
      <w:bookmarkStart w:id="18" w:name="_Toc73208082"/>
      <w:r>
        <w:lastRenderedPageBreak/>
        <w:t>1.11. Heat Map/Mockup</w:t>
      </w:r>
      <w:bookmarkEnd w:id="18"/>
    </w:p>
    <w:p w14:paraId="7C5B2970" w14:textId="0193BBB5" w:rsidR="00B237F9" w:rsidRDefault="006F6D92" w:rsidP="00B237F9">
      <w:r>
        <w:rPr>
          <w:noProof/>
        </w:rPr>
        <w:drawing>
          <wp:inline distT="0" distB="0" distL="0" distR="0" wp14:anchorId="0DA22249" wp14:editId="6B8E1C04">
            <wp:extent cx="6400800" cy="4810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7228" w14:textId="77777777" w:rsidR="00B237F9" w:rsidRDefault="00B237F9" w:rsidP="00B237F9"/>
    <w:p w14:paraId="6D568485" w14:textId="0F93D599" w:rsidR="00B237F9" w:rsidRDefault="009322E9" w:rsidP="00B237F9">
      <w:pPr>
        <w:rPr>
          <w:noProof/>
        </w:rPr>
      </w:pPr>
      <w:r>
        <w:rPr>
          <w:noProof/>
        </w:rPr>
        <w:t>Various testing and design patterns should be deployed for measure user accesibility and preference.</w:t>
      </w:r>
    </w:p>
    <w:p w14:paraId="39E13F0D" w14:textId="01CEE43C" w:rsidR="009322E9" w:rsidRPr="00B237F9" w:rsidRDefault="005E1A5A" w:rsidP="00B237F9">
      <w:pPr>
        <w:sectPr w:rsidR="009322E9" w:rsidRPr="00B237F9" w:rsidSect="00AC4859">
          <w:headerReference w:type="default" r:id="rId35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  <w:r>
        <w:rPr>
          <w:noProof/>
        </w:rPr>
        <w:t xml:space="preserve">Bounce Rate, </w:t>
      </w:r>
      <w:r w:rsidR="00590D48">
        <w:rPr>
          <w:noProof/>
        </w:rPr>
        <w:t xml:space="preserve">Sex, Age, Device, Interests, </w:t>
      </w:r>
      <w:r w:rsidR="009322E9">
        <w:rPr>
          <w:noProof/>
        </w:rPr>
        <w:t>A/B Testing + real case users though Analytics</w:t>
      </w:r>
    </w:p>
    <w:p w14:paraId="156BEB16" w14:textId="62005A22" w:rsidR="00F7186F" w:rsidRPr="00F7186F" w:rsidRDefault="00196540" w:rsidP="00F7186F">
      <w:pPr>
        <w:pStyle w:val="Heading1"/>
        <w:numPr>
          <w:ilvl w:val="0"/>
          <w:numId w:val="24"/>
        </w:numPr>
      </w:pPr>
      <w:bookmarkStart w:id="19" w:name="_Toc73208083"/>
      <w:r>
        <w:lastRenderedPageBreak/>
        <w:t>Project Management</w:t>
      </w:r>
      <w:bookmarkEnd w:id="19"/>
    </w:p>
    <w:p w14:paraId="4B695C04" w14:textId="7F657301" w:rsidR="00123871" w:rsidRPr="00123871" w:rsidRDefault="00123871" w:rsidP="00123871">
      <w:pPr>
        <w:pStyle w:val="Heading2"/>
      </w:pPr>
      <w:bookmarkStart w:id="20" w:name="_Toc73208084"/>
      <w:r>
        <w:t>2.1. Task/Time Schedule PERT</w:t>
      </w:r>
      <w:bookmarkEnd w:id="20"/>
    </w:p>
    <w:p w14:paraId="2CFF85F3" w14:textId="66FC0B2F" w:rsidR="00394E05" w:rsidRPr="00394E05" w:rsidRDefault="00394E05" w:rsidP="004A3928">
      <w:pPr>
        <w:jc w:val="center"/>
      </w:pPr>
      <w:r>
        <w:t>Upcoming features</w:t>
      </w:r>
    </w:p>
    <w:p w14:paraId="4D45C9FF" w14:textId="77777777" w:rsidR="0056761B" w:rsidRDefault="0056761B" w:rsidP="0056761B"/>
    <w:p w14:paraId="34117166" w14:textId="72E2E25D" w:rsidR="0056761B" w:rsidRDefault="00167868" w:rsidP="0056761B">
      <w:r>
        <w:rPr>
          <w:noProof/>
        </w:rPr>
        <w:drawing>
          <wp:inline distT="0" distB="0" distL="0" distR="0" wp14:anchorId="7AE5B6D3" wp14:editId="663B1B54">
            <wp:extent cx="6400800" cy="48126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1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5B40" w14:textId="70A2D294" w:rsidR="007F688E" w:rsidRPr="0056037A" w:rsidRDefault="007F688E" w:rsidP="0056761B">
      <w:pPr>
        <w:rPr>
          <w:vertAlign w:val="subscript"/>
        </w:rPr>
        <w:sectPr w:rsidR="007F688E" w:rsidRPr="0056037A" w:rsidSect="00AC4859"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  <w:r>
        <w:t>Critical path metho</w:t>
      </w:r>
      <w:r w:rsidR="0056037A">
        <w:t xml:space="preserve">d </w:t>
      </w:r>
      <w:r w:rsidR="00167868">
        <w:t>in red lines</w:t>
      </w:r>
      <w:r w:rsidR="00F5008D">
        <w:t xml:space="preserve"> (CPM)</w:t>
      </w:r>
    </w:p>
    <w:p w14:paraId="1A3E0720" w14:textId="70CCB083" w:rsidR="00397F29" w:rsidRPr="00397F29" w:rsidRDefault="00397F29" w:rsidP="00397F29">
      <w:pPr>
        <w:pStyle w:val="Heading2"/>
      </w:pPr>
      <w:bookmarkStart w:id="21" w:name="_Toc73208085"/>
      <w:r>
        <w:lastRenderedPageBreak/>
        <w:t>2.2. Work Breakdown Structure (WBS)</w:t>
      </w:r>
      <w:bookmarkEnd w:id="21"/>
    </w:p>
    <w:p w14:paraId="221C9BC1" w14:textId="77777777" w:rsidR="00282DCB" w:rsidRPr="00282DCB" w:rsidRDefault="00282DCB" w:rsidP="00282DCB"/>
    <w:p w14:paraId="6F85146C" w14:textId="70B3D40D" w:rsidR="00BD0C60" w:rsidRDefault="00EC1AEE" w:rsidP="00923E0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2B6B40" wp14:editId="5E91C14D">
            <wp:extent cx="6400800" cy="3510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E8C4" w14:textId="2AE9D3B0" w:rsidR="00996109" w:rsidRDefault="00996109" w:rsidP="00923E08">
      <w:pPr>
        <w:pStyle w:val="ListBullet"/>
        <w:numPr>
          <w:ilvl w:val="0"/>
          <w:numId w:val="0"/>
        </w:numPr>
      </w:pPr>
    </w:p>
    <w:p w14:paraId="676AE0DA" w14:textId="156A55D8" w:rsidR="00996109" w:rsidRDefault="00996109" w:rsidP="00923E08">
      <w:pPr>
        <w:pStyle w:val="ListBullet"/>
        <w:numPr>
          <w:ilvl w:val="0"/>
          <w:numId w:val="0"/>
        </w:numPr>
      </w:pPr>
    </w:p>
    <w:p w14:paraId="2B6C05AE" w14:textId="53125D04" w:rsidR="00996109" w:rsidRDefault="00996109" w:rsidP="00923E08">
      <w:pPr>
        <w:pStyle w:val="ListBullet"/>
        <w:numPr>
          <w:ilvl w:val="0"/>
          <w:numId w:val="0"/>
        </w:numPr>
      </w:pPr>
    </w:p>
    <w:p w14:paraId="02875685" w14:textId="4212BF09" w:rsidR="00996109" w:rsidRDefault="00996109" w:rsidP="00923E08">
      <w:pPr>
        <w:pStyle w:val="ListBullet"/>
        <w:numPr>
          <w:ilvl w:val="0"/>
          <w:numId w:val="0"/>
        </w:numPr>
      </w:pPr>
    </w:p>
    <w:p w14:paraId="6437A05F" w14:textId="0573F5EE" w:rsidR="00996109" w:rsidRDefault="00996109" w:rsidP="00923E08">
      <w:pPr>
        <w:pStyle w:val="ListBullet"/>
        <w:numPr>
          <w:ilvl w:val="0"/>
          <w:numId w:val="0"/>
        </w:numPr>
      </w:pPr>
    </w:p>
    <w:p w14:paraId="4CAE611C" w14:textId="6F35AC2A" w:rsidR="00996109" w:rsidRDefault="00996109" w:rsidP="00923E08">
      <w:pPr>
        <w:pStyle w:val="ListBullet"/>
        <w:numPr>
          <w:ilvl w:val="0"/>
          <w:numId w:val="0"/>
        </w:numPr>
      </w:pPr>
    </w:p>
    <w:p w14:paraId="791AC655" w14:textId="5C537DBC" w:rsidR="00996109" w:rsidRDefault="00996109" w:rsidP="00923E08">
      <w:pPr>
        <w:pStyle w:val="ListBullet"/>
        <w:numPr>
          <w:ilvl w:val="0"/>
          <w:numId w:val="0"/>
        </w:numPr>
      </w:pPr>
    </w:p>
    <w:p w14:paraId="0A0B6B65" w14:textId="102B1539" w:rsidR="00996109" w:rsidRDefault="00996109" w:rsidP="00923E08">
      <w:pPr>
        <w:pStyle w:val="ListBullet"/>
        <w:numPr>
          <w:ilvl w:val="0"/>
          <w:numId w:val="0"/>
        </w:numPr>
      </w:pPr>
    </w:p>
    <w:p w14:paraId="5FD9EEB1" w14:textId="3E3D297E" w:rsidR="00996109" w:rsidRDefault="00996109" w:rsidP="00923E08">
      <w:pPr>
        <w:pStyle w:val="ListBullet"/>
        <w:numPr>
          <w:ilvl w:val="0"/>
          <w:numId w:val="0"/>
        </w:numPr>
      </w:pPr>
    </w:p>
    <w:p w14:paraId="4B6D9273" w14:textId="77777777" w:rsidR="00996109" w:rsidRDefault="00996109" w:rsidP="00923E08">
      <w:pPr>
        <w:pStyle w:val="ListBullet"/>
        <w:numPr>
          <w:ilvl w:val="0"/>
          <w:numId w:val="0"/>
        </w:numPr>
      </w:pPr>
    </w:p>
    <w:p w14:paraId="4CD60425" w14:textId="7DAD4075" w:rsidR="0063326C" w:rsidRPr="0063326C" w:rsidRDefault="0063326C" w:rsidP="0063326C">
      <w:pPr>
        <w:pStyle w:val="Heading2"/>
      </w:pPr>
      <w:bookmarkStart w:id="22" w:name="_Toc73208086"/>
      <w:r>
        <w:lastRenderedPageBreak/>
        <w:t>2.3. Sprint Canvas</w:t>
      </w:r>
      <w:bookmarkEnd w:id="22"/>
    </w:p>
    <w:p w14:paraId="478A5530" w14:textId="3F96EA5E" w:rsidR="004D23E5" w:rsidRDefault="006C4A5B" w:rsidP="004D23E5">
      <w:r w:rsidRPr="006C4A5B">
        <w:rPr>
          <w:noProof/>
        </w:rPr>
        <w:drawing>
          <wp:inline distT="0" distB="0" distL="0" distR="0" wp14:anchorId="4100706C" wp14:editId="3A78991E">
            <wp:extent cx="6172200" cy="37045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7171" cy="37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2CCA" w14:textId="7641728A" w:rsidR="00F91271" w:rsidRDefault="00F91271" w:rsidP="004D23E5"/>
    <w:p w14:paraId="47D418A2" w14:textId="31C428AB" w:rsidR="00F91271" w:rsidRDefault="00394130" w:rsidP="004D23E5">
      <w:r w:rsidRPr="00394130">
        <w:rPr>
          <w:noProof/>
        </w:rPr>
        <w:drawing>
          <wp:inline distT="0" distB="0" distL="0" distR="0" wp14:anchorId="4D59052E" wp14:editId="7B07A973">
            <wp:extent cx="5943600" cy="2458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2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7496" w14:textId="4D9EA29B" w:rsidR="00F91271" w:rsidRDefault="00F91271" w:rsidP="004D23E5"/>
    <w:p w14:paraId="19FD9992" w14:textId="6DAE6E69" w:rsidR="00F91271" w:rsidRDefault="00F91271" w:rsidP="004D23E5"/>
    <w:p w14:paraId="57CEA250" w14:textId="77777777" w:rsidR="00F91271" w:rsidRPr="004D23E5" w:rsidRDefault="00F91271" w:rsidP="004D23E5"/>
    <w:p w14:paraId="4A628F90" w14:textId="39BFFAFB" w:rsidR="006B41DC" w:rsidRDefault="006B41DC" w:rsidP="006B41DC">
      <w:pPr>
        <w:pStyle w:val="Heading2"/>
      </w:pPr>
      <w:bookmarkStart w:id="23" w:name="_Toc73208087"/>
      <w:r>
        <w:lastRenderedPageBreak/>
        <w:t>2.4. Scrum Cabinet Reports</w:t>
      </w:r>
      <w:bookmarkEnd w:id="23"/>
    </w:p>
    <w:p w14:paraId="150C4A4D" w14:textId="77777777" w:rsidR="00682053" w:rsidRPr="00682053" w:rsidRDefault="00682053" w:rsidP="00682053"/>
    <w:p w14:paraId="0DCACCCE" w14:textId="19D9CCFF" w:rsidR="00026D5B" w:rsidRDefault="00026D5B" w:rsidP="00026D5B">
      <w:r w:rsidRPr="00026D5B">
        <w:rPr>
          <w:noProof/>
        </w:rPr>
        <w:drawing>
          <wp:inline distT="0" distB="0" distL="0" distR="0" wp14:anchorId="70E18A0B" wp14:editId="2C5F59C7">
            <wp:extent cx="6400800" cy="2839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1865" w14:textId="59A6B8A6" w:rsidR="00CB1F29" w:rsidRDefault="00CB1F29" w:rsidP="00026D5B"/>
    <w:p w14:paraId="42F40D26" w14:textId="77777777" w:rsidR="00CB1F29" w:rsidRPr="00026D5B" w:rsidRDefault="00CB1F29" w:rsidP="00026D5B"/>
    <w:p w14:paraId="5A8A58BA" w14:textId="39F80B50" w:rsidR="00682053" w:rsidRPr="00682053" w:rsidRDefault="00682053" w:rsidP="00682053">
      <w:pPr>
        <w:pStyle w:val="Heading2"/>
      </w:pPr>
      <w:bookmarkStart w:id="24" w:name="_Toc73208088"/>
      <w:r>
        <w:t>2.5. Project Participants</w:t>
      </w:r>
      <w:bookmarkEnd w:id="24"/>
    </w:p>
    <w:p w14:paraId="1C203289" w14:textId="1A3F69F8" w:rsidR="004D35A6" w:rsidRDefault="004D35A6" w:rsidP="00525A81"/>
    <w:p w14:paraId="27AF9D74" w14:textId="4D4DDAE5" w:rsidR="004D35A6" w:rsidRDefault="00E7546D" w:rsidP="00962B69">
      <w:pPr>
        <w:pStyle w:val="Heading3Custom"/>
      </w:pPr>
      <w:bookmarkStart w:id="25" w:name="_Toc73208089"/>
      <w:r>
        <w:t>2.</w:t>
      </w:r>
      <w:r w:rsidR="00CF7810">
        <w:t>5</w:t>
      </w:r>
      <w:r w:rsidR="004D35A6">
        <w:t>.1. Stakeholder List</w:t>
      </w:r>
      <w:bookmarkEnd w:id="25"/>
    </w:p>
    <w:tbl>
      <w:tblPr>
        <w:tblStyle w:val="TableStyle1"/>
        <w:tblW w:w="5000" w:type="pct"/>
        <w:tblLook w:val="04A0" w:firstRow="1" w:lastRow="0" w:firstColumn="1" w:lastColumn="0" w:noHBand="0" w:noVBand="1"/>
      </w:tblPr>
      <w:tblGrid>
        <w:gridCol w:w="2593"/>
        <w:gridCol w:w="1210"/>
        <w:gridCol w:w="3277"/>
        <w:gridCol w:w="2990"/>
      </w:tblGrid>
      <w:tr w:rsidR="0000622F" w14:paraId="7CC817A6" w14:textId="77777777" w:rsidTr="000062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4" w:type="pct"/>
          </w:tcPr>
          <w:p w14:paraId="055177E1" w14:textId="77777777" w:rsidR="0000622F" w:rsidRDefault="0000622F" w:rsidP="00C240DA">
            <w:r>
              <w:t>Name</w:t>
            </w:r>
          </w:p>
        </w:tc>
        <w:tc>
          <w:tcPr>
            <w:tcW w:w="712" w:type="pct"/>
          </w:tcPr>
          <w:p w14:paraId="2170B6B3" w14:textId="77777777" w:rsidR="0000622F" w:rsidRDefault="0000622F" w:rsidP="00C240DA">
            <w:r>
              <w:t>Role</w:t>
            </w:r>
          </w:p>
        </w:tc>
        <w:tc>
          <w:tcPr>
            <w:tcW w:w="1788" w:type="pct"/>
          </w:tcPr>
          <w:p w14:paraId="7C1DC133" w14:textId="77777777" w:rsidR="0000622F" w:rsidRDefault="0000622F" w:rsidP="00C240DA">
            <w:r>
              <w:t>Responsibilities</w:t>
            </w:r>
          </w:p>
        </w:tc>
        <w:tc>
          <w:tcPr>
            <w:tcW w:w="1076" w:type="pct"/>
          </w:tcPr>
          <w:p w14:paraId="1C89A901" w14:textId="77777777" w:rsidR="0000622F" w:rsidRDefault="0000622F" w:rsidP="00C240DA">
            <w:r>
              <w:t>Contact</w:t>
            </w:r>
          </w:p>
        </w:tc>
      </w:tr>
      <w:tr w:rsidR="0000622F" w14:paraId="61A381D1" w14:textId="77777777" w:rsidTr="0000622F">
        <w:tc>
          <w:tcPr>
            <w:tcW w:w="1424" w:type="pct"/>
          </w:tcPr>
          <w:p w14:paraId="2340233B" w14:textId="77777777" w:rsidR="0000622F" w:rsidRDefault="0000622F" w:rsidP="00C240DA">
            <w:r>
              <w:t>Michail Markou</w:t>
            </w:r>
          </w:p>
        </w:tc>
        <w:tc>
          <w:tcPr>
            <w:tcW w:w="712" w:type="pct"/>
          </w:tcPr>
          <w:p w14:paraId="6E9465DF" w14:textId="77777777" w:rsidR="0000622F" w:rsidRDefault="0000622F" w:rsidP="00C240DA">
            <w:r>
              <w:t>Sponsor, Customer, User</w:t>
            </w:r>
          </w:p>
        </w:tc>
        <w:tc>
          <w:tcPr>
            <w:tcW w:w="1788" w:type="pct"/>
          </w:tcPr>
          <w:p w14:paraId="4E151B3D" w14:textId="77777777" w:rsidR="0000622F" w:rsidRDefault="0000622F" w:rsidP="00C240DA">
            <w:r>
              <w:t>Vision Leader</w:t>
            </w:r>
          </w:p>
        </w:tc>
        <w:tc>
          <w:tcPr>
            <w:tcW w:w="1076" w:type="pct"/>
          </w:tcPr>
          <w:p w14:paraId="1AC2DD7C" w14:textId="77777777" w:rsidR="0000622F" w:rsidRDefault="0000622F" w:rsidP="00C240DA">
            <w:r>
              <w:t>backtrackpower@gmail.com</w:t>
            </w:r>
          </w:p>
        </w:tc>
      </w:tr>
    </w:tbl>
    <w:p w14:paraId="0290EF76" w14:textId="0D3F4694" w:rsidR="000A6570" w:rsidRDefault="000A6570" w:rsidP="00525A81"/>
    <w:p w14:paraId="7EC2A0CF" w14:textId="64E63F85" w:rsidR="000A6570" w:rsidRDefault="00220C21" w:rsidP="00220C21">
      <w:pPr>
        <w:pStyle w:val="Heading3Custom"/>
      </w:pPr>
      <w:bookmarkStart w:id="26" w:name="_Toc73208090"/>
      <w:r>
        <w:lastRenderedPageBreak/>
        <w:t>2.</w:t>
      </w:r>
      <w:r w:rsidR="00CF7810">
        <w:t>5</w:t>
      </w:r>
      <w:r w:rsidR="000A6570">
        <w:t>.2. Product Owner</w:t>
      </w:r>
      <w:bookmarkEnd w:id="26"/>
    </w:p>
    <w:tbl>
      <w:tblPr>
        <w:tblStyle w:val="TableNormalSided"/>
        <w:tblW w:w="5000" w:type="pct"/>
        <w:tblLook w:val="04A0" w:firstRow="1" w:lastRow="0" w:firstColumn="1" w:lastColumn="0" w:noHBand="0" w:noVBand="1"/>
      </w:tblPr>
      <w:tblGrid>
        <w:gridCol w:w="1986"/>
        <w:gridCol w:w="8084"/>
      </w:tblGrid>
      <w:tr w:rsidR="000A6570" w14:paraId="2C803058" w14:textId="77777777" w:rsidTr="004D23E5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0BA0313E" w14:textId="77777777" w:rsidR="000A6570" w:rsidRDefault="000A6570" w:rsidP="00CF6931">
            <w:r>
              <w:t>Member</w:t>
            </w:r>
          </w:p>
        </w:tc>
        <w:tc>
          <w:tcPr>
            <w:tcW w:w="4014" w:type="pct"/>
          </w:tcPr>
          <w:p w14:paraId="1B8DDDBC" w14:textId="62E41F46" w:rsidR="000A6570" w:rsidRDefault="000A6570" w:rsidP="00CF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  <w:r w:rsidR="005A64FB">
              <w:t xml:space="preserve"> Markou</w:t>
            </w:r>
          </w:p>
        </w:tc>
      </w:tr>
      <w:tr w:rsidR="000A6570" w14:paraId="3FE6362A" w14:textId="77777777" w:rsidTr="004D23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4CCB588A" w14:textId="77777777" w:rsidR="000A6570" w:rsidRDefault="000A6570" w:rsidP="00CF6931">
            <w:r>
              <w:t>Responsibilities</w:t>
            </w:r>
          </w:p>
        </w:tc>
        <w:tc>
          <w:tcPr>
            <w:tcW w:w="4014" w:type="pct"/>
          </w:tcPr>
          <w:p w14:paraId="6C780561" w14:textId="77777777" w:rsidR="00295770" w:rsidRDefault="00295770" w:rsidP="002957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Articulating customer/sponsors/</w:t>
            </w:r>
            <w:proofErr w:type="gramStart"/>
            <w:r>
              <w:t>users</w:t>
            </w:r>
            <w:proofErr w:type="gramEnd"/>
            <w:r>
              <w:t xml:space="preserve"> requirements </w:t>
            </w:r>
          </w:p>
          <w:p w14:paraId="53734FA6" w14:textId="77777777" w:rsidR="00295770" w:rsidRDefault="00295770" w:rsidP="002957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  <w:p w14:paraId="09C3856D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Defines the project vision </w:t>
            </w:r>
          </w:p>
          <w:p w14:paraId="2CE24C37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Helps create the Project Charter </w:t>
            </w:r>
          </w:p>
          <w:p w14:paraId="00929481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Identifies project stakeholders </w:t>
            </w:r>
          </w:p>
          <w:p w14:paraId="1257C706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Helps determine scrum team members </w:t>
            </w:r>
          </w:p>
          <w:p w14:paraId="4C7AE076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Create epics </w:t>
            </w:r>
          </w:p>
          <w:p w14:paraId="2101E573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Create, define and prioritize user stories </w:t>
            </w:r>
          </w:p>
          <w:p w14:paraId="60CC2F03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Create Release Plan and keep it updated </w:t>
            </w:r>
          </w:p>
          <w:p w14:paraId="143475D0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Approve user stories </w:t>
            </w:r>
          </w:p>
          <w:p w14:paraId="3B98595F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Explains user stories and clarifies requirements to scrum team in sprint planning meeting </w:t>
            </w:r>
          </w:p>
          <w:p w14:paraId="5EA95CD0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Provides guidance and clarification in estimating effort for tasks </w:t>
            </w:r>
          </w:p>
          <w:p w14:paraId="225A8675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Grooms prioritized product backlog </w:t>
            </w:r>
          </w:p>
          <w:p w14:paraId="05E509C1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Accept/reject deliverables </w:t>
            </w:r>
          </w:p>
          <w:p w14:paraId="3EB3DD06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Provide feedback to scrum master and scrum teams </w:t>
            </w:r>
          </w:p>
          <w:p w14:paraId="1532F398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Help deploy product releases and coordinates this with the customer </w:t>
            </w:r>
          </w:p>
          <w:p w14:paraId="53996C8D" w14:textId="5EB7BB79" w:rsidR="000A65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>Participate in sprint retrospective meeting</w:t>
            </w:r>
          </w:p>
        </w:tc>
      </w:tr>
      <w:tr w:rsidR="000A6570" w14:paraId="6B4D0C8D" w14:textId="77777777" w:rsidTr="004D23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7DB8B408" w14:textId="77777777" w:rsidR="000A6570" w:rsidRDefault="000A6570" w:rsidP="00CF6931">
            <w:r>
              <w:t>Notes</w:t>
            </w:r>
          </w:p>
        </w:tc>
        <w:tc>
          <w:tcPr>
            <w:tcW w:w="4014" w:type="pct"/>
          </w:tcPr>
          <w:p w14:paraId="31DFA1C0" w14:textId="77777777" w:rsidR="000A6570" w:rsidRDefault="000A6570" w:rsidP="00CF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F8364E6" w14:textId="7472D2E5" w:rsidR="000A6570" w:rsidRDefault="000A6570" w:rsidP="00525A81"/>
    <w:p w14:paraId="74118909" w14:textId="5FC30332" w:rsidR="00417D71" w:rsidRDefault="00417D71" w:rsidP="00525A81"/>
    <w:p w14:paraId="575E88C7" w14:textId="60B21E8C" w:rsidR="00417D71" w:rsidRDefault="00417D71" w:rsidP="00525A81"/>
    <w:p w14:paraId="2C4ABC0C" w14:textId="4A1CF45F" w:rsidR="00417D71" w:rsidRDefault="00417D71" w:rsidP="00525A81"/>
    <w:p w14:paraId="53D7BC73" w14:textId="16655CC0" w:rsidR="00417D71" w:rsidRDefault="00417D71" w:rsidP="00525A81"/>
    <w:p w14:paraId="49A3E47A" w14:textId="2F80F509" w:rsidR="00417D71" w:rsidRDefault="00417D71" w:rsidP="00525A81"/>
    <w:p w14:paraId="01453683" w14:textId="5748E3B4" w:rsidR="00417D71" w:rsidRDefault="00417D71" w:rsidP="00525A81"/>
    <w:p w14:paraId="22545F5D" w14:textId="19DB321A" w:rsidR="00417D71" w:rsidRDefault="00417D71" w:rsidP="00525A81"/>
    <w:p w14:paraId="091DD595" w14:textId="58976934" w:rsidR="00417D71" w:rsidRDefault="00417D71" w:rsidP="00525A81"/>
    <w:p w14:paraId="43ABD2F2" w14:textId="31C86CB3" w:rsidR="00417D71" w:rsidRDefault="00417D71" w:rsidP="00525A81"/>
    <w:p w14:paraId="70FEE03F" w14:textId="7CEDCD30" w:rsidR="00417D71" w:rsidRDefault="00417D71" w:rsidP="00525A81"/>
    <w:p w14:paraId="0CCA1091" w14:textId="7F93847B" w:rsidR="00417D71" w:rsidRDefault="00220C21" w:rsidP="00220C21">
      <w:pPr>
        <w:pStyle w:val="Heading3Custom"/>
      </w:pPr>
      <w:bookmarkStart w:id="27" w:name="_Toc73208091"/>
      <w:r>
        <w:t>2.</w:t>
      </w:r>
      <w:r w:rsidR="00CF7810">
        <w:t>5</w:t>
      </w:r>
      <w:r w:rsidR="00417D71">
        <w:t>.3. Scrum Master</w:t>
      </w:r>
      <w:bookmarkEnd w:id="27"/>
    </w:p>
    <w:tbl>
      <w:tblPr>
        <w:tblStyle w:val="TableNormalSided"/>
        <w:tblW w:w="5000" w:type="pct"/>
        <w:tblLook w:val="04A0" w:firstRow="1" w:lastRow="0" w:firstColumn="1" w:lastColumn="0" w:noHBand="0" w:noVBand="1"/>
      </w:tblPr>
      <w:tblGrid>
        <w:gridCol w:w="1986"/>
        <w:gridCol w:w="8084"/>
      </w:tblGrid>
      <w:tr w:rsidR="00417D71" w14:paraId="74DCFBBB" w14:textId="77777777" w:rsidTr="00B6435F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EEA4844" w14:textId="77777777" w:rsidR="00417D71" w:rsidRDefault="00417D71" w:rsidP="00CF6931">
            <w:r>
              <w:t>Member</w:t>
            </w:r>
          </w:p>
        </w:tc>
        <w:tc>
          <w:tcPr>
            <w:tcW w:w="4014" w:type="pct"/>
          </w:tcPr>
          <w:p w14:paraId="3CE33E62" w14:textId="39197B7A" w:rsidR="00417D71" w:rsidRDefault="00417D71" w:rsidP="00CF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417D71" w14:paraId="728513B2" w14:textId="77777777" w:rsidTr="00B64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5CB235BC" w14:textId="77777777" w:rsidR="00417D71" w:rsidRDefault="00417D71" w:rsidP="00CF6931">
            <w:r>
              <w:t>Responsibilities</w:t>
            </w:r>
          </w:p>
        </w:tc>
        <w:tc>
          <w:tcPr>
            <w:tcW w:w="4014" w:type="pct"/>
          </w:tcPr>
          <w:p w14:paraId="3BC4506D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Helps identify project stakeholders </w:t>
            </w:r>
          </w:p>
          <w:p w14:paraId="754E4B59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the formation of scrum team </w:t>
            </w:r>
          </w:p>
          <w:p w14:paraId="57AD88CC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the creation of epics </w:t>
            </w:r>
          </w:p>
          <w:p w14:paraId="3765D081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Helps product owner in creating and maintain product backlog </w:t>
            </w:r>
          </w:p>
          <w:p w14:paraId="57FCA8E6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Coordinates the creation of Release Plan </w:t>
            </w:r>
          </w:p>
          <w:p w14:paraId="12E856B3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Assists in creating and defining user stories </w:t>
            </w:r>
          </w:p>
          <w:p w14:paraId="7652CE04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meetings </w:t>
            </w:r>
          </w:p>
          <w:p w14:paraId="61B66A1C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the scrum team in creating tasks for the next sprint </w:t>
            </w:r>
          </w:p>
          <w:p w14:paraId="2E119B59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the scrum team in effort estimation </w:t>
            </w:r>
          </w:p>
          <w:p w14:paraId="748183BD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Supports the scrum team in creating deliverables </w:t>
            </w:r>
          </w:p>
          <w:p w14:paraId="27A7E4C5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Helps maintain the impediment log </w:t>
            </w:r>
          </w:p>
          <w:p w14:paraId="6F001DD3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Ensures that issues affecting the development are discovered and resolved </w:t>
            </w:r>
          </w:p>
        </w:tc>
      </w:tr>
      <w:tr w:rsidR="00417D71" w14:paraId="1CCA8810" w14:textId="77777777" w:rsidTr="00B64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7651912A" w14:textId="77777777" w:rsidR="00417D71" w:rsidRDefault="00417D71" w:rsidP="00CF6931">
            <w:r>
              <w:t>Notes</w:t>
            </w:r>
          </w:p>
        </w:tc>
        <w:tc>
          <w:tcPr>
            <w:tcW w:w="4014" w:type="pct"/>
          </w:tcPr>
          <w:p w14:paraId="323B020D" w14:textId="77777777" w:rsidR="00417D71" w:rsidRDefault="00417D71" w:rsidP="00CF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6FA18D" w14:textId="239573DE" w:rsidR="000076AA" w:rsidRDefault="000076AA" w:rsidP="00525A81"/>
    <w:p w14:paraId="645C778F" w14:textId="30C11E5E" w:rsidR="000076AA" w:rsidRDefault="00220C21" w:rsidP="00220C21">
      <w:pPr>
        <w:pStyle w:val="Heading3Custom"/>
      </w:pPr>
      <w:bookmarkStart w:id="28" w:name="_Toc73208092"/>
      <w:r>
        <w:t>2.</w:t>
      </w:r>
      <w:r w:rsidR="00CF7810">
        <w:t>5</w:t>
      </w:r>
      <w:r w:rsidR="000076AA">
        <w:t>.4. Scrum Team Members</w:t>
      </w:r>
      <w:bookmarkEnd w:id="28"/>
    </w:p>
    <w:tbl>
      <w:tblPr>
        <w:tblStyle w:val="TableStyle1"/>
        <w:tblW w:w="5000" w:type="pct"/>
        <w:tblLook w:val="04A0" w:firstRow="1" w:lastRow="0" w:firstColumn="1" w:lastColumn="0" w:noHBand="0" w:noVBand="1"/>
      </w:tblPr>
      <w:tblGrid>
        <w:gridCol w:w="2507"/>
        <w:gridCol w:w="4036"/>
        <w:gridCol w:w="3527"/>
      </w:tblGrid>
      <w:tr w:rsidR="000076AA" w14:paraId="4ABEB928" w14:textId="77777777" w:rsidTr="004D2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245" w:type="pct"/>
          </w:tcPr>
          <w:p w14:paraId="4A63888F" w14:textId="77777777" w:rsidR="000076AA" w:rsidRDefault="000076AA" w:rsidP="00CF6931">
            <w:r>
              <w:t>Member</w:t>
            </w:r>
          </w:p>
        </w:tc>
        <w:tc>
          <w:tcPr>
            <w:tcW w:w="2004" w:type="pct"/>
          </w:tcPr>
          <w:p w14:paraId="677AA718" w14:textId="77777777" w:rsidR="000076AA" w:rsidRDefault="000076AA" w:rsidP="00CF6931">
            <w:r>
              <w:t>Responsibilities</w:t>
            </w:r>
          </w:p>
        </w:tc>
        <w:tc>
          <w:tcPr>
            <w:tcW w:w="1751" w:type="pct"/>
          </w:tcPr>
          <w:p w14:paraId="6769390E" w14:textId="77777777" w:rsidR="000076AA" w:rsidRDefault="000076AA" w:rsidP="00CF6931">
            <w:r>
              <w:t>Notes</w:t>
            </w:r>
          </w:p>
        </w:tc>
      </w:tr>
      <w:tr w:rsidR="000076AA" w14:paraId="5F1D49E5" w14:textId="77777777" w:rsidTr="004D23E5">
        <w:tc>
          <w:tcPr>
            <w:tcW w:w="1245" w:type="pct"/>
          </w:tcPr>
          <w:p w14:paraId="11D22307" w14:textId="5D4BABF5" w:rsidR="000076AA" w:rsidRDefault="00F61842" w:rsidP="00CF6931">
            <w:r>
              <w:t>Michail Markou</w:t>
            </w:r>
          </w:p>
        </w:tc>
        <w:tc>
          <w:tcPr>
            <w:tcW w:w="2004" w:type="pct"/>
          </w:tcPr>
          <w:p w14:paraId="459681CF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Ensures a clear understanding of epics and user stories </w:t>
            </w:r>
          </w:p>
          <w:p w14:paraId="39FEB9DE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Agrees with the other team members on sprint length </w:t>
            </w:r>
          </w:p>
          <w:p w14:paraId="7C2D410D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Seeks clarification on new updates in requirements </w:t>
            </w:r>
          </w:p>
          <w:p w14:paraId="6F2593E5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Provides inputs to the product owner in defining and estimating user stories </w:t>
            </w:r>
          </w:p>
          <w:p w14:paraId="0FA7A1EB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Commits user stories to be done in a sprint </w:t>
            </w:r>
          </w:p>
          <w:p w14:paraId="2CFB733D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Provides inputs in creating and estimate tasks </w:t>
            </w:r>
          </w:p>
          <w:p w14:paraId="4580ADD9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Develops the product, service or other results </w:t>
            </w:r>
          </w:p>
          <w:p w14:paraId="749A2AA1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lastRenderedPageBreak/>
              <w:t xml:space="preserve">Identifies the risk and implements risk mitigation actions, if required </w:t>
            </w:r>
          </w:p>
          <w:p w14:paraId="596269A8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Provides inputs to update the impediment log </w:t>
            </w:r>
          </w:p>
          <w:p w14:paraId="2F7C45F2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Discusses progress and issues in daily scrum meeting </w:t>
            </w:r>
          </w:p>
          <w:p w14:paraId="4D942EAD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Demonstrates completed deliverables in sprint review </w:t>
            </w:r>
          </w:p>
          <w:p w14:paraId="48CF93EA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Suggests improvement opportunities in sprint retrospective meeting </w:t>
            </w:r>
          </w:p>
          <w:p w14:paraId="5E6A5584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Participates in the project retrospective meeting </w:t>
            </w:r>
          </w:p>
        </w:tc>
        <w:tc>
          <w:tcPr>
            <w:tcW w:w="1751" w:type="pct"/>
          </w:tcPr>
          <w:p w14:paraId="305F9D2B" w14:textId="77777777" w:rsidR="000076AA" w:rsidRDefault="000076AA" w:rsidP="00CF6931"/>
        </w:tc>
      </w:tr>
    </w:tbl>
    <w:p w14:paraId="378AD6BA" w14:textId="26AC4262" w:rsidR="000076AA" w:rsidRDefault="000076AA" w:rsidP="00525A81"/>
    <w:p w14:paraId="397B805F" w14:textId="51F87D06" w:rsidR="000076AA" w:rsidRDefault="000076AA" w:rsidP="00525A81"/>
    <w:p w14:paraId="44E13814" w14:textId="0F313C7F" w:rsidR="000076AA" w:rsidRDefault="000076AA" w:rsidP="00525A81"/>
    <w:p w14:paraId="6EEA96D2" w14:textId="38A8E974" w:rsidR="000076AA" w:rsidRDefault="000076AA" w:rsidP="00525A81"/>
    <w:p w14:paraId="4310E806" w14:textId="679713E2" w:rsidR="000076AA" w:rsidRDefault="000076AA" w:rsidP="00525A81"/>
    <w:p w14:paraId="29E2BF89" w14:textId="1B15E683" w:rsidR="00B6622F" w:rsidRDefault="00B6622F" w:rsidP="00525A81"/>
    <w:p w14:paraId="3238FDF7" w14:textId="55B66BB9" w:rsidR="00B6622F" w:rsidRDefault="00B6622F" w:rsidP="00525A81"/>
    <w:p w14:paraId="524F8C0C" w14:textId="0B288C33" w:rsidR="00B6622F" w:rsidRDefault="00B6622F" w:rsidP="00525A81"/>
    <w:p w14:paraId="2D972B8A" w14:textId="77777777" w:rsidR="00B6622F" w:rsidRPr="00525A81" w:rsidRDefault="00B6622F" w:rsidP="00525A81"/>
    <w:p w14:paraId="1F369EC7" w14:textId="6898DFA9" w:rsidR="00220C21" w:rsidRPr="00220C21" w:rsidRDefault="00220C21" w:rsidP="00220C21">
      <w:pPr>
        <w:pStyle w:val="Heading2"/>
      </w:pPr>
      <w:bookmarkStart w:id="29" w:name="_Toc73208093"/>
      <w:r>
        <w:t>2.6. Project Initiation</w:t>
      </w:r>
      <w:bookmarkEnd w:id="29"/>
    </w:p>
    <w:p w14:paraId="0CCE0FFB" w14:textId="5847CA2D" w:rsidR="00074C88" w:rsidRDefault="00074C88" w:rsidP="00074C88"/>
    <w:p w14:paraId="63A5EE0D" w14:textId="5609E45D" w:rsidR="00074C88" w:rsidRDefault="000A6D39" w:rsidP="000A6D39">
      <w:pPr>
        <w:pStyle w:val="Heading3Custom"/>
      </w:pPr>
      <w:bookmarkStart w:id="30" w:name="_Toc73208094"/>
      <w:r>
        <w:t>2.</w:t>
      </w:r>
      <w:r w:rsidR="00074C88">
        <w:t>6.1. Project Vision</w:t>
      </w:r>
      <w:bookmarkEnd w:id="30"/>
    </w:p>
    <w:p w14:paraId="669C9F8D" w14:textId="0E5178B0" w:rsidR="008710E7" w:rsidRDefault="008710E7" w:rsidP="008710E7">
      <w:r>
        <w:t>For consumers/patients who need to check their health,</w:t>
      </w:r>
      <w:r w:rsidR="00D241F8">
        <w:t xml:space="preserve"> </w:t>
      </w:r>
      <w:r>
        <w:t xml:space="preserve">e-health is an online health service for appointments while keeping the record for your </w:t>
      </w:r>
      <w:r w:rsidR="00BA652B">
        <w:t>all-medical</w:t>
      </w:r>
      <w:r>
        <w:t xml:space="preserve"> conditions and prescriptions. Unlike the other competitors, our system can run on all modern web browsers and provide rapid health solutions</w:t>
      </w:r>
    </w:p>
    <w:p w14:paraId="616C74AB" w14:textId="77777777" w:rsidR="00784225" w:rsidRPr="00074C88" w:rsidRDefault="00784225" w:rsidP="00074C88"/>
    <w:p w14:paraId="03E1D945" w14:textId="6118C0DD" w:rsidR="00074C88" w:rsidRDefault="000A6D39" w:rsidP="000A6D39">
      <w:pPr>
        <w:pStyle w:val="Heading3Custom"/>
      </w:pPr>
      <w:bookmarkStart w:id="31" w:name="_Toc73208095"/>
      <w:r>
        <w:lastRenderedPageBreak/>
        <w:t>2.</w:t>
      </w:r>
      <w:r w:rsidR="00074C88">
        <w:t>6.</w:t>
      </w:r>
      <w:r w:rsidR="00893DEA">
        <w:t>2</w:t>
      </w:r>
      <w:r w:rsidR="00074C88">
        <w:t>. Project Charter</w:t>
      </w:r>
      <w:bookmarkEnd w:id="31"/>
    </w:p>
    <w:p w14:paraId="0A58E218" w14:textId="0F649991" w:rsidR="00074C88" w:rsidRDefault="000A6D39" w:rsidP="000A6D39">
      <w:pPr>
        <w:pStyle w:val="Heading4Custom"/>
      </w:pPr>
      <w:r>
        <w:t>2.6.2.</w:t>
      </w:r>
      <w:r w:rsidR="00074C88">
        <w:t>1. Project Vision</w:t>
      </w:r>
    </w:p>
    <w:p w14:paraId="423FDB0F" w14:textId="263BC388" w:rsidR="00E663BB" w:rsidRDefault="00E663BB" w:rsidP="00E663BB">
      <w:r>
        <w:t>For consumers/patients who need to check their health,</w:t>
      </w:r>
      <w:r w:rsidR="00785935">
        <w:t xml:space="preserve"> </w:t>
      </w:r>
      <w:r>
        <w:t xml:space="preserve">e-health is an online health service for appointments while keeping the record for your </w:t>
      </w:r>
      <w:r w:rsidR="00516C03">
        <w:t>all-medical</w:t>
      </w:r>
      <w:r>
        <w:t xml:space="preserve"> conditions and prescriptions. Unlike the other competitors, our system can run on all modern web browsers and provide rapid health solutions</w:t>
      </w:r>
    </w:p>
    <w:p w14:paraId="751056B9" w14:textId="17EA7D89" w:rsidR="00074C88" w:rsidRDefault="000A6D39" w:rsidP="000A6D39">
      <w:pPr>
        <w:pStyle w:val="Heading4Custom"/>
      </w:pPr>
      <w:r>
        <w:t xml:space="preserve">2.6.2.2. </w:t>
      </w:r>
      <w:r w:rsidR="00074C88">
        <w:t>Project Mission</w:t>
      </w:r>
    </w:p>
    <w:p w14:paraId="2948E2C9" w14:textId="77777777" w:rsidR="0025477D" w:rsidRDefault="0025477D" w:rsidP="0025477D">
      <w:pPr>
        <w:numPr>
          <w:ilvl w:val="0"/>
          <w:numId w:val="26"/>
        </w:numPr>
        <w:spacing w:before="0" w:after="0" w:line="240" w:lineRule="auto"/>
      </w:pPr>
      <w:r>
        <w:t xml:space="preserve">Provide an online e-health system to automate and facilitate the whole process of health monitoring. </w:t>
      </w:r>
    </w:p>
    <w:p w14:paraId="6C30F569" w14:textId="77777777" w:rsidR="0025477D" w:rsidRDefault="0025477D" w:rsidP="0025477D">
      <w:pPr>
        <w:numPr>
          <w:ilvl w:val="0"/>
          <w:numId w:val="26"/>
        </w:numPr>
        <w:spacing w:before="0" w:after="0" w:line="240" w:lineRule="auto"/>
      </w:pPr>
      <w:r>
        <w:t xml:space="preserve">Support on modern web browsers. </w:t>
      </w:r>
    </w:p>
    <w:p w14:paraId="2D43A66C" w14:textId="77777777" w:rsidR="0025477D" w:rsidRDefault="0025477D" w:rsidP="0025477D">
      <w:pPr>
        <w:numPr>
          <w:ilvl w:val="0"/>
          <w:numId w:val="26"/>
        </w:numPr>
        <w:spacing w:before="0" w:after="0" w:line="240" w:lineRule="auto"/>
      </w:pPr>
      <w:r>
        <w:t xml:space="preserve">Appointments and medical history of prescriptions of your health status </w:t>
      </w:r>
    </w:p>
    <w:p w14:paraId="241A5213" w14:textId="111E4AB8" w:rsidR="00074C88" w:rsidRDefault="000A6D39" w:rsidP="000A6D39">
      <w:pPr>
        <w:pStyle w:val="Heading4Custom"/>
      </w:pPr>
      <w:r>
        <w:t xml:space="preserve">2.6.2.3. </w:t>
      </w:r>
      <w:r w:rsidR="00074C88">
        <w:t>Project Success Criteria</w:t>
      </w:r>
    </w:p>
    <w:p w14:paraId="1C7B94A7" w14:textId="77777777" w:rsidR="0025477D" w:rsidRDefault="0025477D" w:rsidP="0025477D">
      <w:r>
        <w:t>Success for the e-health project will be achieved when a fully tested e-health and all technical documentation, are fully deployed within the time and cost constraints defined.</w:t>
      </w:r>
    </w:p>
    <w:p w14:paraId="33B64228" w14:textId="77777777" w:rsidR="00C41055" w:rsidRPr="00C41055" w:rsidRDefault="00C41055" w:rsidP="00C41055"/>
    <w:p w14:paraId="2ABE8E95" w14:textId="1E28FE8E" w:rsidR="00FB74B9" w:rsidRDefault="00FB74B9" w:rsidP="00FB74B9"/>
    <w:p w14:paraId="25BA51FF" w14:textId="77777777" w:rsidR="00FB74B9" w:rsidRPr="00FB74B9" w:rsidRDefault="00FB74B9" w:rsidP="00FB74B9"/>
    <w:p w14:paraId="62CEBD8C" w14:textId="77777777" w:rsidR="00174F00" w:rsidRPr="00174F00" w:rsidRDefault="00174F00" w:rsidP="00174F00"/>
    <w:p w14:paraId="6E62C5C8" w14:textId="79D2DD91" w:rsidR="00893DEA" w:rsidRDefault="000A6D39" w:rsidP="000A6D39">
      <w:pPr>
        <w:pStyle w:val="Heading3Custom"/>
      </w:pPr>
      <w:bookmarkStart w:id="32" w:name="_Toc73208096"/>
      <w:r>
        <w:lastRenderedPageBreak/>
        <w:t>2.</w:t>
      </w:r>
      <w:r w:rsidR="00893DEA">
        <w:t>6.3. Use Case Diagram</w:t>
      </w:r>
      <w:bookmarkEnd w:id="32"/>
    </w:p>
    <w:p w14:paraId="5E4A6FD2" w14:textId="3AF79DF2" w:rsidR="00893DEA" w:rsidRDefault="000B1687" w:rsidP="00893DEA">
      <w:pPr>
        <w:keepNext/>
        <w:jc w:val="center"/>
      </w:pPr>
      <w:r>
        <w:rPr>
          <w:noProof/>
        </w:rPr>
        <w:drawing>
          <wp:inline distT="0" distB="0" distL="0" distR="0" wp14:anchorId="487331D8" wp14:editId="064BF8A6">
            <wp:extent cx="6223000" cy="4229100"/>
            <wp:effectExtent l="0" t="0" r="0" b="0"/>
            <wp:docPr id="22" name="Image0.png" title="Use Cas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8AC" w14:textId="7524B16C" w:rsidR="002007D5" w:rsidRDefault="002007D5" w:rsidP="00893DEA">
      <w:pPr>
        <w:keepNext/>
        <w:jc w:val="center"/>
      </w:pPr>
    </w:p>
    <w:p w14:paraId="1BB766C9" w14:textId="65EEEBE2" w:rsidR="00743146" w:rsidRDefault="00743146" w:rsidP="00893DEA">
      <w:pPr>
        <w:keepNext/>
        <w:jc w:val="center"/>
      </w:pPr>
    </w:p>
    <w:p w14:paraId="19DC2627" w14:textId="1B8C8F79" w:rsidR="00743146" w:rsidRDefault="00743146" w:rsidP="00893DEA">
      <w:pPr>
        <w:keepNext/>
        <w:jc w:val="center"/>
      </w:pPr>
    </w:p>
    <w:p w14:paraId="7A68C85B" w14:textId="7B036D6F" w:rsidR="00743146" w:rsidRDefault="00743146" w:rsidP="00893DEA">
      <w:pPr>
        <w:keepNext/>
        <w:jc w:val="center"/>
      </w:pPr>
    </w:p>
    <w:p w14:paraId="4D8A2CD7" w14:textId="247FDF63" w:rsidR="00743146" w:rsidRDefault="00743146" w:rsidP="00893DEA">
      <w:pPr>
        <w:keepNext/>
        <w:jc w:val="center"/>
      </w:pPr>
    </w:p>
    <w:p w14:paraId="58A9A4CB" w14:textId="443A13DB" w:rsidR="00743146" w:rsidRDefault="00743146" w:rsidP="00893DEA">
      <w:pPr>
        <w:keepNext/>
        <w:jc w:val="center"/>
      </w:pPr>
    </w:p>
    <w:p w14:paraId="0318989F" w14:textId="1BD7DF6D" w:rsidR="00743146" w:rsidRDefault="00743146" w:rsidP="00893DEA">
      <w:pPr>
        <w:keepNext/>
        <w:jc w:val="center"/>
      </w:pPr>
    </w:p>
    <w:p w14:paraId="43A329E5" w14:textId="021900AD" w:rsidR="00743146" w:rsidRDefault="00743146" w:rsidP="00893DEA">
      <w:pPr>
        <w:keepNext/>
        <w:jc w:val="center"/>
      </w:pPr>
    </w:p>
    <w:p w14:paraId="143BA413" w14:textId="015B57A9" w:rsidR="00743146" w:rsidRDefault="00743146" w:rsidP="00893DEA">
      <w:pPr>
        <w:keepNext/>
        <w:jc w:val="center"/>
      </w:pPr>
    </w:p>
    <w:p w14:paraId="283EA458" w14:textId="5B392FCB" w:rsidR="00743146" w:rsidRDefault="00743146" w:rsidP="00893DEA">
      <w:pPr>
        <w:keepNext/>
        <w:jc w:val="center"/>
      </w:pPr>
    </w:p>
    <w:p w14:paraId="3BEB7027" w14:textId="00BA795C" w:rsidR="00743146" w:rsidRDefault="00743146" w:rsidP="00893DEA">
      <w:pPr>
        <w:keepNext/>
        <w:jc w:val="center"/>
      </w:pPr>
    </w:p>
    <w:p w14:paraId="0CCE689C" w14:textId="77777777" w:rsidR="00743146" w:rsidRDefault="00743146" w:rsidP="00893DEA">
      <w:pPr>
        <w:keepNext/>
        <w:jc w:val="center"/>
      </w:pPr>
    </w:p>
    <w:p w14:paraId="68B0B71C" w14:textId="4FA06357" w:rsidR="00893DEA" w:rsidRDefault="000A6D39" w:rsidP="000A6D39">
      <w:pPr>
        <w:pStyle w:val="Heading3Custom"/>
      </w:pPr>
      <w:bookmarkStart w:id="33" w:name="_Toc73208097"/>
      <w:r>
        <w:t>2.</w:t>
      </w:r>
      <w:r w:rsidR="00395386">
        <w:t>6.4</w:t>
      </w:r>
      <w:r w:rsidR="00893DEA">
        <w:t>. Prioritized Use Cases</w:t>
      </w:r>
      <w:bookmarkEnd w:id="33"/>
    </w:p>
    <w:tbl>
      <w:tblPr>
        <w:tblStyle w:val="ETLTable"/>
        <w:tblW w:w="5000" w:type="pct"/>
        <w:tblLook w:val="04A0" w:firstRow="1" w:lastRow="0" w:firstColumn="1" w:lastColumn="0" w:noHBand="0" w:noVBand="1"/>
      </w:tblPr>
      <w:tblGrid>
        <w:gridCol w:w="1960"/>
        <w:gridCol w:w="3836"/>
        <w:gridCol w:w="1306"/>
        <w:gridCol w:w="1387"/>
        <w:gridCol w:w="1591"/>
      </w:tblGrid>
      <w:tr w:rsidR="000B1687" w:rsidRPr="00752FEF" w14:paraId="63E36311" w14:textId="77777777" w:rsidTr="004065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2" w:type="pct"/>
          </w:tcPr>
          <w:p w14:paraId="0BB5A190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Name</w:t>
            </w:r>
          </w:p>
        </w:tc>
        <w:tc>
          <w:tcPr>
            <w:tcW w:w="1903" w:type="pct"/>
          </w:tcPr>
          <w:p w14:paraId="5203D44C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Description</w:t>
            </w:r>
          </w:p>
        </w:tc>
        <w:tc>
          <w:tcPr>
            <w:tcW w:w="648" w:type="pct"/>
          </w:tcPr>
          <w:p w14:paraId="77F4504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Priority</w:t>
            </w:r>
          </w:p>
        </w:tc>
        <w:tc>
          <w:tcPr>
            <w:tcW w:w="688" w:type="pct"/>
          </w:tcPr>
          <w:p w14:paraId="72B8D0D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Size</w:t>
            </w:r>
          </w:p>
        </w:tc>
        <w:tc>
          <w:tcPr>
            <w:tcW w:w="789" w:type="pct"/>
          </w:tcPr>
          <w:p w14:paraId="3730BD8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Complexity</w:t>
            </w:r>
          </w:p>
        </w:tc>
      </w:tr>
      <w:tr w:rsidR="000B1687" w:rsidRPr="00752FEF" w14:paraId="7F84781C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255C758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Register Doctor</w:t>
            </w:r>
          </w:p>
        </w:tc>
        <w:tc>
          <w:tcPr>
            <w:tcW w:w="1903" w:type="pct"/>
          </w:tcPr>
          <w:p w14:paraId="671529D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Admin Inserts Doctor to the system</w:t>
            </w:r>
          </w:p>
        </w:tc>
        <w:tc>
          <w:tcPr>
            <w:tcW w:w="648" w:type="pct"/>
          </w:tcPr>
          <w:p w14:paraId="31F2CB4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4A6C9EFC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441BF4A0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Low</w:t>
            </w:r>
          </w:p>
        </w:tc>
      </w:tr>
      <w:tr w:rsidR="000B1687" w:rsidRPr="00752FEF" w14:paraId="3B44C375" w14:textId="77777777" w:rsidTr="004065F8">
        <w:tc>
          <w:tcPr>
            <w:tcW w:w="972" w:type="pct"/>
          </w:tcPr>
          <w:p w14:paraId="1800D02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Control Panel</w:t>
            </w:r>
          </w:p>
        </w:tc>
        <w:tc>
          <w:tcPr>
            <w:tcW w:w="1903" w:type="pct"/>
          </w:tcPr>
          <w:p w14:paraId="723DEC96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Admin Inserts or Removes Doctor from the System</w:t>
            </w:r>
          </w:p>
        </w:tc>
        <w:tc>
          <w:tcPr>
            <w:tcW w:w="648" w:type="pct"/>
          </w:tcPr>
          <w:p w14:paraId="4CAA2BD4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37604F3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04CCAE3B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1015B441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580B37EB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Login Account</w:t>
            </w:r>
          </w:p>
        </w:tc>
        <w:tc>
          <w:tcPr>
            <w:tcW w:w="1903" w:type="pct"/>
          </w:tcPr>
          <w:p w14:paraId="416D1919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Admin Logins</w:t>
            </w:r>
          </w:p>
        </w:tc>
        <w:tc>
          <w:tcPr>
            <w:tcW w:w="648" w:type="pct"/>
          </w:tcPr>
          <w:p w14:paraId="1168AF0C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7810267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Small</w:t>
            </w:r>
          </w:p>
        </w:tc>
        <w:tc>
          <w:tcPr>
            <w:tcW w:w="789" w:type="pct"/>
          </w:tcPr>
          <w:p w14:paraId="1EA08B8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65845C0A" w14:textId="77777777" w:rsidTr="004065F8">
        <w:tc>
          <w:tcPr>
            <w:tcW w:w="972" w:type="pct"/>
          </w:tcPr>
          <w:p w14:paraId="2BB0DEE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Login Account</w:t>
            </w:r>
          </w:p>
        </w:tc>
        <w:tc>
          <w:tcPr>
            <w:tcW w:w="1903" w:type="pct"/>
          </w:tcPr>
          <w:p w14:paraId="3B643416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Logins</w:t>
            </w:r>
          </w:p>
        </w:tc>
        <w:tc>
          <w:tcPr>
            <w:tcW w:w="648" w:type="pct"/>
          </w:tcPr>
          <w:p w14:paraId="0E2F069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3D1D679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Small</w:t>
            </w:r>
          </w:p>
        </w:tc>
        <w:tc>
          <w:tcPr>
            <w:tcW w:w="789" w:type="pct"/>
          </w:tcPr>
          <w:p w14:paraId="2C1CBCD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3BEB212F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21CBDBBA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Register Patient</w:t>
            </w:r>
          </w:p>
        </w:tc>
        <w:tc>
          <w:tcPr>
            <w:tcW w:w="1903" w:type="pct"/>
          </w:tcPr>
          <w:p w14:paraId="24B93E39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Register to the System</w:t>
            </w:r>
          </w:p>
        </w:tc>
        <w:tc>
          <w:tcPr>
            <w:tcW w:w="648" w:type="pct"/>
          </w:tcPr>
          <w:p w14:paraId="7194C76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73B2AB2F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Small</w:t>
            </w:r>
          </w:p>
        </w:tc>
        <w:tc>
          <w:tcPr>
            <w:tcW w:w="789" w:type="pct"/>
          </w:tcPr>
          <w:p w14:paraId="285E122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4C92CD25" w14:textId="77777777" w:rsidTr="004065F8">
        <w:tc>
          <w:tcPr>
            <w:tcW w:w="972" w:type="pct"/>
          </w:tcPr>
          <w:p w14:paraId="4664D8B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List Appointments</w:t>
            </w:r>
          </w:p>
        </w:tc>
        <w:tc>
          <w:tcPr>
            <w:tcW w:w="1903" w:type="pct"/>
          </w:tcPr>
          <w:p w14:paraId="25DA0F9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Make or Unset Appointments</w:t>
            </w:r>
          </w:p>
        </w:tc>
        <w:tc>
          <w:tcPr>
            <w:tcW w:w="648" w:type="pct"/>
          </w:tcPr>
          <w:p w14:paraId="3994CF0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1CD7EC3C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228E6A5A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0CF74619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36D4E51A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Medication</w:t>
            </w:r>
          </w:p>
        </w:tc>
        <w:tc>
          <w:tcPr>
            <w:tcW w:w="1903" w:type="pct"/>
          </w:tcPr>
          <w:p w14:paraId="2065D610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Doctor Prescription</w:t>
            </w:r>
          </w:p>
        </w:tc>
        <w:tc>
          <w:tcPr>
            <w:tcW w:w="648" w:type="pct"/>
          </w:tcPr>
          <w:p w14:paraId="7DD1DF74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7776557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11B94E2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71D0E0B4" w14:textId="77777777" w:rsidTr="004065F8">
        <w:tc>
          <w:tcPr>
            <w:tcW w:w="972" w:type="pct"/>
          </w:tcPr>
          <w:p w14:paraId="0548D519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Health/History Review</w:t>
            </w:r>
          </w:p>
        </w:tc>
        <w:tc>
          <w:tcPr>
            <w:tcW w:w="1903" w:type="pct"/>
          </w:tcPr>
          <w:p w14:paraId="5623D36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Doctor Review Patient's history</w:t>
            </w:r>
          </w:p>
        </w:tc>
        <w:tc>
          <w:tcPr>
            <w:tcW w:w="648" w:type="pct"/>
          </w:tcPr>
          <w:p w14:paraId="377226E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314A675F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0E6C74FE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3DF36BAF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75494E9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Review Medication</w:t>
            </w:r>
          </w:p>
        </w:tc>
        <w:tc>
          <w:tcPr>
            <w:tcW w:w="1903" w:type="pct"/>
          </w:tcPr>
          <w:p w14:paraId="185860E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follows medication instruction from doctor</w:t>
            </w:r>
          </w:p>
        </w:tc>
        <w:tc>
          <w:tcPr>
            <w:tcW w:w="648" w:type="pct"/>
          </w:tcPr>
          <w:p w14:paraId="118A4F5E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02138DA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432D5A7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4E15256F" w14:textId="77777777" w:rsidTr="004065F8">
        <w:tc>
          <w:tcPr>
            <w:tcW w:w="972" w:type="pct"/>
          </w:tcPr>
          <w:p w14:paraId="3E76DFC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Make Appointments</w:t>
            </w:r>
          </w:p>
        </w:tc>
        <w:tc>
          <w:tcPr>
            <w:tcW w:w="1903" w:type="pct"/>
          </w:tcPr>
          <w:p w14:paraId="7172DE6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Make Appointments</w:t>
            </w:r>
          </w:p>
        </w:tc>
        <w:tc>
          <w:tcPr>
            <w:tcW w:w="648" w:type="pct"/>
          </w:tcPr>
          <w:p w14:paraId="5ECA255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0C06C52F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7AC7625B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2A20C552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1C49EE3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752FEF">
              <w:rPr>
                <w:rFonts w:ascii="Calibri" w:hAnsi="Calibri" w:cs="Calibri"/>
                <w:sz w:val="22"/>
                <w:szCs w:val="22"/>
              </w:rPr>
              <w:t>UnRegister</w:t>
            </w:r>
            <w:proofErr w:type="spellEnd"/>
            <w:r w:rsidRPr="00752FEF">
              <w:rPr>
                <w:rFonts w:ascii="Calibri" w:hAnsi="Calibri" w:cs="Calibri"/>
                <w:sz w:val="22"/>
                <w:szCs w:val="22"/>
              </w:rPr>
              <w:t xml:space="preserve"> Doctor</w:t>
            </w:r>
          </w:p>
        </w:tc>
        <w:tc>
          <w:tcPr>
            <w:tcW w:w="1903" w:type="pct"/>
          </w:tcPr>
          <w:p w14:paraId="5B44741E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Remove Doctor from the system</w:t>
            </w:r>
          </w:p>
        </w:tc>
        <w:tc>
          <w:tcPr>
            <w:tcW w:w="648" w:type="pct"/>
          </w:tcPr>
          <w:p w14:paraId="6C278F5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44B2104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7E269B4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4075D46A" w14:textId="77777777" w:rsidTr="004065F8">
        <w:tc>
          <w:tcPr>
            <w:tcW w:w="972" w:type="pct"/>
          </w:tcPr>
          <w:p w14:paraId="463EA77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Login Account</w:t>
            </w:r>
          </w:p>
        </w:tc>
        <w:tc>
          <w:tcPr>
            <w:tcW w:w="1903" w:type="pct"/>
          </w:tcPr>
          <w:p w14:paraId="6CAA6CEB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Doctor Logins</w:t>
            </w:r>
          </w:p>
        </w:tc>
        <w:tc>
          <w:tcPr>
            <w:tcW w:w="648" w:type="pct"/>
          </w:tcPr>
          <w:p w14:paraId="61216F8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5AC0672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22415C1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High</w:t>
            </w:r>
          </w:p>
        </w:tc>
      </w:tr>
      <w:tr w:rsidR="000B1687" w:rsidRPr="00752FEF" w14:paraId="60A3CF94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0362B0FE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Health Bank</w:t>
            </w:r>
          </w:p>
        </w:tc>
        <w:tc>
          <w:tcPr>
            <w:tcW w:w="1903" w:type="pct"/>
          </w:tcPr>
          <w:p w14:paraId="7C2CA28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 xml:space="preserve">Doctor main panel for interaction to </w:t>
            </w:r>
            <w:proofErr w:type="gramStart"/>
            <w:r w:rsidRPr="00752FEF">
              <w:rPr>
                <w:rFonts w:ascii="Calibri" w:hAnsi="Calibri" w:cs="Calibri"/>
                <w:sz w:val="22"/>
                <w:szCs w:val="22"/>
              </w:rPr>
              <w:t>Patients</w:t>
            </w:r>
            <w:proofErr w:type="gramEnd"/>
          </w:p>
        </w:tc>
        <w:tc>
          <w:tcPr>
            <w:tcW w:w="648" w:type="pct"/>
          </w:tcPr>
          <w:p w14:paraId="57637C2A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1E9F4BC6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602AAFB6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High</w:t>
            </w:r>
          </w:p>
        </w:tc>
      </w:tr>
      <w:tr w:rsidR="000B1687" w:rsidRPr="00752FEF" w14:paraId="580320F4" w14:textId="77777777" w:rsidTr="00752FEF">
        <w:trPr>
          <w:trHeight w:val="80"/>
        </w:trPr>
        <w:tc>
          <w:tcPr>
            <w:tcW w:w="972" w:type="pct"/>
          </w:tcPr>
          <w:p w14:paraId="075F414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Appointment Panel</w:t>
            </w:r>
          </w:p>
        </w:tc>
        <w:tc>
          <w:tcPr>
            <w:tcW w:w="1903" w:type="pct"/>
          </w:tcPr>
          <w:p w14:paraId="6C57F27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Doctor See upcoming Appointments and sets availability for new ones</w:t>
            </w:r>
          </w:p>
        </w:tc>
        <w:tc>
          <w:tcPr>
            <w:tcW w:w="648" w:type="pct"/>
          </w:tcPr>
          <w:p w14:paraId="04FDCFD9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181B5AD4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6C7823D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High</w:t>
            </w:r>
          </w:p>
        </w:tc>
      </w:tr>
    </w:tbl>
    <w:p w14:paraId="761D0EE1" w14:textId="53D0CA0B" w:rsidR="00395386" w:rsidRDefault="00395386" w:rsidP="00893DEA"/>
    <w:p w14:paraId="0BE3EF07" w14:textId="425589A7" w:rsidR="00395386" w:rsidRDefault="00395386" w:rsidP="00893DEA"/>
    <w:p w14:paraId="09E8F878" w14:textId="056399D1" w:rsidR="00395386" w:rsidRDefault="000A6D39" w:rsidP="000A6D39">
      <w:pPr>
        <w:pStyle w:val="Heading3Custom"/>
      </w:pPr>
      <w:bookmarkStart w:id="34" w:name="_Toc73208098"/>
      <w:r>
        <w:t>2.</w:t>
      </w:r>
      <w:r w:rsidR="00395386">
        <w:t>6.5. Epics</w:t>
      </w:r>
      <w:bookmarkEnd w:id="34"/>
    </w:p>
    <w:tbl>
      <w:tblPr>
        <w:tblStyle w:val="ETLTable"/>
        <w:tblW w:w="5000" w:type="pct"/>
        <w:tblLook w:val="04A0" w:firstRow="1" w:lastRow="0" w:firstColumn="1" w:lastColumn="0" w:noHBand="0" w:noVBand="1"/>
      </w:tblPr>
      <w:tblGrid>
        <w:gridCol w:w="1648"/>
        <w:gridCol w:w="4514"/>
        <w:gridCol w:w="1715"/>
        <w:gridCol w:w="1101"/>
        <w:gridCol w:w="1102"/>
      </w:tblGrid>
      <w:tr w:rsidR="00AB6752" w14:paraId="017EB6F3" w14:textId="77777777" w:rsidTr="00AB67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55" w:type="pct"/>
          </w:tcPr>
          <w:p w14:paraId="1C03FF0F" w14:textId="77777777" w:rsidR="00AB6752" w:rsidRDefault="00AB6752" w:rsidP="00C240DA">
            <w:r>
              <w:t>Name</w:t>
            </w:r>
          </w:p>
        </w:tc>
        <w:tc>
          <w:tcPr>
            <w:tcW w:w="2520" w:type="pct"/>
          </w:tcPr>
          <w:p w14:paraId="605C98EC" w14:textId="77777777" w:rsidR="00AB6752" w:rsidRDefault="00AB6752" w:rsidP="00C240DA">
            <w:r>
              <w:t>Description</w:t>
            </w:r>
          </w:p>
        </w:tc>
        <w:tc>
          <w:tcPr>
            <w:tcW w:w="610" w:type="pct"/>
          </w:tcPr>
          <w:p w14:paraId="5B637198" w14:textId="77777777" w:rsidR="00AB6752" w:rsidRDefault="00AB6752" w:rsidP="00C240DA">
            <w:r>
              <w:t>Parent Use Case</w:t>
            </w:r>
          </w:p>
        </w:tc>
        <w:tc>
          <w:tcPr>
            <w:tcW w:w="467" w:type="pct"/>
          </w:tcPr>
          <w:p w14:paraId="1109C896" w14:textId="77777777" w:rsidR="00AB6752" w:rsidRDefault="00AB6752" w:rsidP="00C240DA">
            <w:r>
              <w:t>Priority</w:t>
            </w:r>
          </w:p>
        </w:tc>
        <w:tc>
          <w:tcPr>
            <w:tcW w:w="447" w:type="pct"/>
          </w:tcPr>
          <w:p w14:paraId="3F60D957" w14:textId="77777777" w:rsidR="00AB6752" w:rsidRDefault="00AB6752" w:rsidP="00C240DA">
            <w:r>
              <w:t>Risk</w:t>
            </w:r>
          </w:p>
        </w:tc>
      </w:tr>
      <w:tr w:rsidR="00AB6752" w14:paraId="53E4F775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753D41AB" w14:textId="77777777" w:rsidR="00AB6752" w:rsidRDefault="00AB6752" w:rsidP="00C240DA">
            <w:r>
              <w:t>Admin Removes Doctor</w:t>
            </w:r>
          </w:p>
        </w:tc>
        <w:tc>
          <w:tcPr>
            <w:tcW w:w="2520" w:type="pct"/>
          </w:tcPr>
          <w:p w14:paraId="4A0D4292" w14:textId="77777777" w:rsidR="00AB6752" w:rsidRDefault="00AB6752" w:rsidP="00C240DA">
            <w:r>
              <w:t>Admin removes Doctor from system</w:t>
            </w:r>
          </w:p>
        </w:tc>
        <w:tc>
          <w:tcPr>
            <w:tcW w:w="610" w:type="pct"/>
          </w:tcPr>
          <w:p w14:paraId="79BFAD62" w14:textId="77777777" w:rsidR="00AB6752" w:rsidRDefault="00AB6752" w:rsidP="00C240DA">
            <w:proofErr w:type="spellStart"/>
            <w:r>
              <w:t>UnRegister</w:t>
            </w:r>
            <w:proofErr w:type="spellEnd"/>
            <w:r>
              <w:t xml:space="preserve"> Doctor</w:t>
            </w:r>
          </w:p>
        </w:tc>
        <w:tc>
          <w:tcPr>
            <w:tcW w:w="467" w:type="pct"/>
          </w:tcPr>
          <w:p w14:paraId="496B7A58" w14:textId="77777777" w:rsidR="00AB6752" w:rsidRDefault="00AB6752" w:rsidP="00C240DA">
            <w:r>
              <w:t>Should</w:t>
            </w:r>
          </w:p>
        </w:tc>
        <w:tc>
          <w:tcPr>
            <w:tcW w:w="447" w:type="pct"/>
          </w:tcPr>
          <w:p w14:paraId="3B41519E" w14:textId="77777777" w:rsidR="00AB6752" w:rsidRDefault="00AB6752" w:rsidP="00C240DA">
            <w:r>
              <w:t>Low</w:t>
            </w:r>
          </w:p>
        </w:tc>
      </w:tr>
      <w:tr w:rsidR="00AB6752" w14:paraId="0FCDB8D9" w14:textId="77777777" w:rsidTr="00AB6752">
        <w:tc>
          <w:tcPr>
            <w:tcW w:w="955" w:type="pct"/>
          </w:tcPr>
          <w:p w14:paraId="11F63446" w14:textId="77777777" w:rsidR="00AB6752" w:rsidRDefault="00AB6752" w:rsidP="00C240DA">
            <w:r>
              <w:t>Doctor monitors patient history</w:t>
            </w:r>
          </w:p>
        </w:tc>
        <w:tc>
          <w:tcPr>
            <w:tcW w:w="2520" w:type="pct"/>
          </w:tcPr>
          <w:p w14:paraId="2D402311" w14:textId="77777777" w:rsidR="00AB6752" w:rsidRDefault="00AB6752" w:rsidP="00C240DA">
            <w:r>
              <w:t>Doctor monitors Patient's History record</w:t>
            </w:r>
          </w:p>
        </w:tc>
        <w:tc>
          <w:tcPr>
            <w:tcW w:w="610" w:type="pct"/>
          </w:tcPr>
          <w:p w14:paraId="108E2184" w14:textId="77777777" w:rsidR="00AB6752" w:rsidRDefault="00AB6752" w:rsidP="00C240DA">
            <w:r>
              <w:t>Health/History Review</w:t>
            </w:r>
          </w:p>
        </w:tc>
        <w:tc>
          <w:tcPr>
            <w:tcW w:w="467" w:type="pct"/>
          </w:tcPr>
          <w:p w14:paraId="37A86C5E" w14:textId="77777777" w:rsidR="00AB6752" w:rsidRDefault="00AB6752" w:rsidP="00C240DA">
            <w:r>
              <w:t>Should</w:t>
            </w:r>
          </w:p>
        </w:tc>
        <w:tc>
          <w:tcPr>
            <w:tcW w:w="447" w:type="pct"/>
          </w:tcPr>
          <w:p w14:paraId="53521A74" w14:textId="77777777" w:rsidR="00AB6752" w:rsidRDefault="00AB6752" w:rsidP="00C240DA">
            <w:r>
              <w:t>Medium</w:t>
            </w:r>
          </w:p>
        </w:tc>
      </w:tr>
      <w:tr w:rsidR="00AB6752" w14:paraId="726CCC27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6239151A" w14:textId="77777777" w:rsidR="00AB6752" w:rsidRDefault="00AB6752" w:rsidP="00C240DA">
            <w:r>
              <w:t>Admin Inserts Doctor</w:t>
            </w:r>
          </w:p>
        </w:tc>
        <w:tc>
          <w:tcPr>
            <w:tcW w:w="2520" w:type="pct"/>
          </w:tcPr>
          <w:p w14:paraId="42EB7018" w14:textId="77777777" w:rsidR="00AB6752" w:rsidRDefault="00AB6752" w:rsidP="00C240DA">
            <w:r>
              <w:t>Admin Insert Doctor to the System</w:t>
            </w:r>
          </w:p>
        </w:tc>
        <w:tc>
          <w:tcPr>
            <w:tcW w:w="610" w:type="pct"/>
          </w:tcPr>
          <w:p w14:paraId="5D3826E7" w14:textId="77777777" w:rsidR="00AB6752" w:rsidRDefault="00AB6752" w:rsidP="00C240DA">
            <w:r>
              <w:t>Register Doctor</w:t>
            </w:r>
          </w:p>
        </w:tc>
        <w:tc>
          <w:tcPr>
            <w:tcW w:w="467" w:type="pct"/>
          </w:tcPr>
          <w:p w14:paraId="4E39521F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08103FD0" w14:textId="77777777" w:rsidR="00AB6752" w:rsidRDefault="00AB6752" w:rsidP="00C240DA">
            <w:r>
              <w:t>Medium</w:t>
            </w:r>
          </w:p>
        </w:tc>
      </w:tr>
      <w:tr w:rsidR="00AB6752" w14:paraId="6BDE4797" w14:textId="77777777" w:rsidTr="00AB6752">
        <w:tc>
          <w:tcPr>
            <w:tcW w:w="955" w:type="pct"/>
          </w:tcPr>
          <w:p w14:paraId="52E0D9D8" w14:textId="77777777" w:rsidR="00AB6752" w:rsidRDefault="00AB6752" w:rsidP="00C240DA">
            <w:r>
              <w:t>Patient Schedules an Appointment</w:t>
            </w:r>
          </w:p>
        </w:tc>
        <w:tc>
          <w:tcPr>
            <w:tcW w:w="2520" w:type="pct"/>
          </w:tcPr>
          <w:p w14:paraId="1712200B" w14:textId="77777777" w:rsidR="00AB6752" w:rsidRDefault="00AB6752" w:rsidP="00C240DA">
            <w:r>
              <w:t>Patient Schedules an Appointment with Doctor</w:t>
            </w:r>
          </w:p>
        </w:tc>
        <w:tc>
          <w:tcPr>
            <w:tcW w:w="610" w:type="pct"/>
          </w:tcPr>
          <w:p w14:paraId="2D64010B" w14:textId="77777777" w:rsidR="00AB6752" w:rsidRDefault="00AB6752" w:rsidP="00C240DA">
            <w:r>
              <w:t>Make Appointments</w:t>
            </w:r>
          </w:p>
        </w:tc>
        <w:tc>
          <w:tcPr>
            <w:tcW w:w="467" w:type="pct"/>
          </w:tcPr>
          <w:p w14:paraId="7088BB90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489088D6" w14:textId="77777777" w:rsidR="00AB6752" w:rsidRDefault="00AB6752" w:rsidP="00C240DA">
            <w:r>
              <w:t>Medium</w:t>
            </w:r>
          </w:p>
        </w:tc>
      </w:tr>
      <w:tr w:rsidR="00AB6752" w14:paraId="2127B7B2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496D617E" w14:textId="77777777" w:rsidR="00AB6752" w:rsidRDefault="00AB6752" w:rsidP="00C240DA">
            <w:r>
              <w:t>Doctor Panel for Patient interface</w:t>
            </w:r>
          </w:p>
        </w:tc>
        <w:tc>
          <w:tcPr>
            <w:tcW w:w="2520" w:type="pct"/>
          </w:tcPr>
          <w:p w14:paraId="0441FF83" w14:textId="77777777" w:rsidR="00AB6752" w:rsidRDefault="00AB6752" w:rsidP="00C240DA">
            <w:r>
              <w:t>Doctor Health Bank Panel for Patient Interface</w:t>
            </w:r>
          </w:p>
        </w:tc>
        <w:tc>
          <w:tcPr>
            <w:tcW w:w="610" w:type="pct"/>
          </w:tcPr>
          <w:p w14:paraId="72F3E4CE" w14:textId="77777777" w:rsidR="00AB6752" w:rsidRDefault="00AB6752" w:rsidP="00C240DA">
            <w:r>
              <w:t>Health Bank</w:t>
            </w:r>
          </w:p>
        </w:tc>
        <w:tc>
          <w:tcPr>
            <w:tcW w:w="467" w:type="pct"/>
          </w:tcPr>
          <w:p w14:paraId="119DB716" w14:textId="77777777" w:rsidR="00AB6752" w:rsidRDefault="00AB6752" w:rsidP="00C240DA">
            <w:r>
              <w:t>Should</w:t>
            </w:r>
          </w:p>
        </w:tc>
        <w:tc>
          <w:tcPr>
            <w:tcW w:w="447" w:type="pct"/>
          </w:tcPr>
          <w:p w14:paraId="6A859165" w14:textId="77777777" w:rsidR="00AB6752" w:rsidRDefault="00AB6752" w:rsidP="00C240DA">
            <w:r>
              <w:t>Medium</w:t>
            </w:r>
          </w:p>
        </w:tc>
      </w:tr>
      <w:tr w:rsidR="00AB6752" w14:paraId="746B0AB8" w14:textId="77777777" w:rsidTr="00AB6752">
        <w:tc>
          <w:tcPr>
            <w:tcW w:w="955" w:type="pct"/>
          </w:tcPr>
          <w:p w14:paraId="0BBEDFA4" w14:textId="77777777" w:rsidR="00AB6752" w:rsidRDefault="00AB6752" w:rsidP="00C240DA">
            <w:r>
              <w:t>Patient Gets Scheduled Appointments</w:t>
            </w:r>
          </w:p>
        </w:tc>
        <w:tc>
          <w:tcPr>
            <w:tcW w:w="2520" w:type="pct"/>
          </w:tcPr>
          <w:p w14:paraId="34963DFE" w14:textId="77777777" w:rsidR="00AB6752" w:rsidRDefault="00AB6752" w:rsidP="00C240DA">
            <w:r>
              <w:t>Patients Gets schedules Appointment List</w:t>
            </w:r>
          </w:p>
        </w:tc>
        <w:tc>
          <w:tcPr>
            <w:tcW w:w="610" w:type="pct"/>
          </w:tcPr>
          <w:p w14:paraId="02D50195" w14:textId="77777777" w:rsidR="00AB6752" w:rsidRDefault="00AB6752" w:rsidP="00C240DA">
            <w:r>
              <w:t>List Appointments</w:t>
            </w:r>
          </w:p>
        </w:tc>
        <w:tc>
          <w:tcPr>
            <w:tcW w:w="467" w:type="pct"/>
          </w:tcPr>
          <w:p w14:paraId="40AA6F78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65832D3B" w14:textId="77777777" w:rsidR="00AB6752" w:rsidRDefault="00AB6752" w:rsidP="00C240DA">
            <w:r>
              <w:t>Low</w:t>
            </w:r>
          </w:p>
        </w:tc>
      </w:tr>
      <w:tr w:rsidR="00AB6752" w14:paraId="037A6A03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49873053" w14:textId="77777777" w:rsidR="00AB6752" w:rsidRDefault="00AB6752" w:rsidP="00C240DA">
            <w:r>
              <w:t>General Epic</w:t>
            </w:r>
          </w:p>
        </w:tc>
        <w:tc>
          <w:tcPr>
            <w:tcW w:w="2520" w:type="pct"/>
          </w:tcPr>
          <w:p w14:paraId="6255C72D" w14:textId="77777777" w:rsidR="00AB6752" w:rsidRDefault="00AB6752" w:rsidP="00C240DA"/>
        </w:tc>
        <w:tc>
          <w:tcPr>
            <w:tcW w:w="610" w:type="pct"/>
          </w:tcPr>
          <w:p w14:paraId="0FC70030" w14:textId="77777777" w:rsidR="00AB6752" w:rsidRDefault="00AB6752" w:rsidP="00C240DA">
            <w:r>
              <w:t>General Activity</w:t>
            </w:r>
          </w:p>
        </w:tc>
        <w:tc>
          <w:tcPr>
            <w:tcW w:w="467" w:type="pct"/>
          </w:tcPr>
          <w:p w14:paraId="605EE80F" w14:textId="77777777" w:rsidR="00AB6752" w:rsidRDefault="00AB6752" w:rsidP="00C240DA"/>
        </w:tc>
        <w:tc>
          <w:tcPr>
            <w:tcW w:w="447" w:type="pct"/>
          </w:tcPr>
          <w:p w14:paraId="33F97140" w14:textId="77777777" w:rsidR="00AB6752" w:rsidRDefault="00AB6752" w:rsidP="00C240DA"/>
        </w:tc>
      </w:tr>
      <w:tr w:rsidR="00AB6752" w14:paraId="0575DF1A" w14:textId="77777777" w:rsidTr="00AB6752">
        <w:tc>
          <w:tcPr>
            <w:tcW w:w="955" w:type="pct"/>
          </w:tcPr>
          <w:p w14:paraId="0A41ACB1" w14:textId="77777777" w:rsidR="00AB6752" w:rsidRDefault="00AB6752" w:rsidP="00C240DA">
            <w:r>
              <w:t>Patient Logins</w:t>
            </w:r>
          </w:p>
        </w:tc>
        <w:tc>
          <w:tcPr>
            <w:tcW w:w="2520" w:type="pct"/>
          </w:tcPr>
          <w:p w14:paraId="148AAD3D" w14:textId="77777777" w:rsidR="00AB6752" w:rsidRDefault="00AB6752" w:rsidP="00C240DA">
            <w:r>
              <w:t>Patient Logins to the System</w:t>
            </w:r>
          </w:p>
        </w:tc>
        <w:tc>
          <w:tcPr>
            <w:tcW w:w="610" w:type="pct"/>
          </w:tcPr>
          <w:p w14:paraId="2724B3B6" w14:textId="77777777" w:rsidR="00AB6752" w:rsidRDefault="00AB6752" w:rsidP="00C240DA">
            <w:r>
              <w:t>Login Account</w:t>
            </w:r>
          </w:p>
        </w:tc>
        <w:tc>
          <w:tcPr>
            <w:tcW w:w="467" w:type="pct"/>
          </w:tcPr>
          <w:p w14:paraId="460F0996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49EF895F" w14:textId="77777777" w:rsidR="00AB6752" w:rsidRDefault="00AB6752" w:rsidP="00C240DA">
            <w:r>
              <w:t>Low</w:t>
            </w:r>
          </w:p>
        </w:tc>
      </w:tr>
      <w:tr w:rsidR="00AB6752" w14:paraId="2E5E1BC2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15FC96E7" w14:textId="77777777" w:rsidR="00AB6752" w:rsidRDefault="00AB6752" w:rsidP="00C240DA">
            <w:r>
              <w:t>Admin Control Panel</w:t>
            </w:r>
          </w:p>
        </w:tc>
        <w:tc>
          <w:tcPr>
            <w:tcW w:w="2520" w:type="pct"/>
          </w:tcPr>
          <w:p w14:paraId="1635E713" w14:textId="77777777" w:rsidR="00AB6752" w:rsidRDefault="00AB6752" w:rsidP="00C240DA">
            <w:r>
              <w:t>Admin Control Panel UI</w:t>
            </w:r>
          </w:p>
        </w:tc>
        <w:tc>
          <w:tcPr>
            <w:tcW w:w="610" w:type="pct"/>
          </w:tcPr>
          <w:p w14:paraId="2CEE7E7F" w14:textId="77777777" w:rsidR="00AB6752" w:rsidRDefault="00AB6752" w:rsidP="00C240DA">
            <w:r>
              <w:t>Control Panel</w:t>
            </w:r>
          </w:p>
        </w:tc>
        <w:tc>
          <w:tcPr>
            <w:tcW w:w="467" w:type="pct"/>
          </w:tcPr>
          <w:p w14:paraId="5477A9A0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0DB330A6" w14:textId="77777777" w:rsidR="00AB6752" w:rsidRDefault="00AB6752" w:rsidP="00C240DA">
            <w:r>
              <w:t>Medium</w:t>
            </w:r>
          </w:p>
        </w:tc>
      </w:tr>
      <w:tr w:rsidR="00AB6752" w14:paraId="4A386868" w14:textId="77777777" w:rsidTr="00AB6752">
        <w:tc>
          <w:tcPr>
            <w:tcW w:w="955" w:type="pct"/>
          </w:tcPr>
          <w:p w14:paraId="6B5BB7F1" w14:textId="77777777" w:rsidR="00AB6752" w:rsidRDefault="00AB6752" w:rsidP="00C240DA">
            <w:r>
              <w:lastRenderedPageBreak/>
              <w:t>Patient Registers</w:t>
            </w:r>
          </w:p>
        </w:tc>
        <w:tc>
          <w:tcPr>
            <w:tcW w:w="2520" w:type="pct"/>
          </w:tcPr>
          <w:p w14:paraId="38AC89EB" w14:textId="77777777" w:rsidR="00AB6752" w:rsidRDefault="00AB6752" w:rsidP="00C240DA">
            <w:r>
              <w:t>Patient Registers to the system</w:t>
            </w:r>
          </w:p>
        </w:tc>
        <w:tc>
          <w:tcPr>
            <w:tcW w:w="610" w:type="pct"/>
          </w:tcPr>
          <w:p w14:paraId="4E33CF77" w14:textId="77777777" w:rsidR="00AB6752" w:rsidRDefault="00AB6752" w:rsidP="00C240DA">
            <w:r>
              <w:t>Register Patient</w:t>
            </w:r>
          </w:p>
        </w:tc>
        <w:tc>
          <w:tcPr>
            <w:tcW w:w="467" w:type="pct"/>
          </w:tcPr>
          <w:p w14:paraId="34AAF2EE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1D36611D" w14:textId="77777777" w:rsidR="00AB6752" w:rsidRDefault="00AB6752" w:rsidP="00C240DA">
            <w:r>
              <w:t>Low</w:t>
            </w:r>
          </w:p>
        </w:tc>
      </w:tr>
      <w:tr w:rsidR="00AB6752" w14:paraId="6C2FD9FF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710A3392" w14:textId="77777777" w:rsidR="00AB6752" w:rsidRDefault="00AB6752" w:rsidP="00C240DA">
            <w:r>
              <w:t>Doctor 's prescription for Patient</w:t>
            </w:r>
          </w:p>
        </w:tc>
        <w:tc>
          <w:tcPr>
            <w:tcW w:w="2520" w:type="pct"/>
          </w:tcPr>
          <w:p w14:paraId="2F69676B" w14:textId="77777777" w:rsidR="00AB6752" w:rsidRDefault="00AB6752" w:rsidP="00C240DA">
            <w:r>
              <w:t>Doctor's prescription for Patient Medication</w:t>
            </w:r>
          </w:p>
        </w:tc>
        <w:tc>
          <w:tcPr>
            <w:tcW w:w="610" w:type="pct"/>
          </w:tcPr>
          <w:p w14:paraId="79B1459D" w14:textId="77777777" w:rsidR="00AB6752" w:rsidRDefault="00AB6752" w:rsidP="00C240DA">
            <w:r>
              <w:t>Patient Medication</w:t>
            </w:r>
          </w:p>
        </w:tc>
        <w:tc>
          <w:tcPr>
            <w:tcW w:w="467" w:type="pct"/>
          </w:tcPr>
          <w:p w14:paraId="20C89EC2" w14:textId="77777777" w:rsidR="00AB6752" w:rsidRDefault="00AB6752" w:rsidP="00C240DA">
            <w:r>
              <w:t>Should</w:t>
            </w:r>
          </w:p>
        </w:tc>
        <w:tc>
          <w:tcPr>
            <w:tcW w:w="447" w:type="pct"/>
          </w:tcPr>
          <w:p w14:paraId="4B7F42BB" w14:textId="77777777" w:rsidR="00AB6752" w:rsidRDefault="00AB6752" w:rsidP="00C240DA">
            <w:r>
              <w:t>Medium</w:t>
            </w:r>
          </w:p>
        </w:tc>
      </w:tr>
      <w:tr w:rsidR="00AB6752" w14:paraId="3F9E40D9" w14:textId="77777777" w:rsidTr="00AB6752">
        <w:tc>
          <w:tcPr>
            <w:tcW w:w="955" w:type="pct"/>
          </w:tcPr>
          <w:p w14:paraId="02CAF238" w14:textId="77777777" w:rsidR="00AB6752" w:rsidRDefault="00AB6752" w:rsidP="00C240DA">
            <w:r>
              <w:t>Doctor Appointment Panel</w:t>
            </w:r>
          </w:p>
        </w:tc>
        <w:tc>
          <w:tcPr>
            <w:tcW w:w="2520" w:type="pct"/>
          </w:tcPr>
          <w:p w14:paraId="3EBAF515" w14:textId="77777777" w:rsidR="00AB6752" w:rsidRDefault="00AB6752" w:rsidP="00C240DA">
            <w:r>
              <w:t>Doctor Appointment Panel depends on health Bank</w:t>
            </w:r>
          </w:p>
        </w:tc>
        <w:tc>
          <w:tcPr>
            <w:tcW w:w="610" w:type="pct"/>
          </w:tcPr>
          <w:p w14:paraId="2558FCF3" w14:textId="77777777" w:rsidR="00AB6752" w:rsidRDefault="00AB6752" w:rsidP="00C240DA">
            <w:r>
              <w:t>Appointment Panel</w:t>
            </w:r>
          </w:p>
        </w:tc>
        <w:tc>
          <w:tcPr>
            <w:tcW w:w="467" w:type="pct"/>
          </w:tcPr>
          <w:p w14:paraId="61ECCA58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541B8A87" w14:textId="77777777" w:rsidR="00AB6752" w:rsidRDefault="00AB6752" w:rsidP="00C240DA">
            <w:r>
              <w:t>Medium</w:t>
            </w:r>
          </w:p>
        </w:tc>
      </w:tr>
      <w:tr w:rsidR="00AB6752" w14:paraId="7C0FD8DB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352A9C93" w14:textId="77777777" w:rsidR="00AB6752" w:rsidRDefault="00AB6752" w:rsidP="00C240DA">
            <w:r>
              <w:t xml:space="preserve">Medication Patient instruction from </w:t>
            </w:r>
            <w:proofErr w:type="gramStart"/>
            <w:r>
              <w:t>Doctor</w:t>
            </w:r>
            <w:proofErr w:type="gramEnd"/>
          </w:p>
        </w:tc>
        <w:tc>
          <w:tcPr>
            <w:tcW w:w="2520" w:type="pct"/>
          </w:tcPr>
          <w:p w14:paraId="3EC581C7" w14:textId="77777777" w:rsidR="00AB6752" w:rsidRDefault="00AB6752" w:rsidP="00C240DA">
            <w:r>
              <w:t>Doctor's Instruction for Patient to a specific medication/cure</w:t>
            </w:r>
          </w:p>
        </w:tc>
        <w:tc>
          <w:tcPr>
            <w:tcW w:w="610" w:type="pct"/>
          </w:tcPr>
          <w:p w14:paraId="3A1088FC" w14:textId="77777777" w:rsidR="00AB6752" w:rsidRDefault="00AB6752" w:rsidP="00C240DA">
            <w:r>
              <w:t>Review Medication</w:t>
            </w:r>
          </w:p>
        </w:tc>
        <w:tc>
          <w:tcPr>
            <w:tcW w:w="467" w:type="pct"/>
          </w:tcPr>
          <w:p w14:paraId="2763EF49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3FDF7ECA" w14:textId="77777777" w:rsidR="00AB6752" w:rsidRDefault="00AB6752" w:rsidP="00C240DA">
            <w:r>
              <w:t>High</w:t>
            </w:r>
          </w:p>
        </w:tc>
      </w:tr>
      <w:tr w:rsidR="00AB6752" w14:paraId="687CB8B2" w14:textId="77777777" w:rsidTr="00AB6752">
        <w:tc>
          <w:tcPr>
            <w:tcW w:w="955" w:type="pct"/>
          </w:tcPr>
          <w:p w14:paraId="06FF42B9" w14:textId="77777777" w:rsidR="00AB6752" w:rsidRDefault="00AB6752" w:rsidP="00C240DA">
            <w:r>
              <w:t>Doctor Login</w:t>
            </w:r>
          </w:p>
        </w:tc>
        <w:tc>
          <w:tcPr>
            <w:tcW w:w="2520" w:type="pct"/>
          </w:tcPr>
          <w:p w14:paraId="09AF5BBF" w14:textId="77777777" w:rsidR="00AB6752" w:rsidRDefault="00AB6752" w:rsidP="00C240DA">
            <w:r>
              <w:t>Doctor Login Portal</w:t>
            </w:r>
          </w:p>
        </w:tc>
        <w:tc>
          <w:tcPr>
            <w:tcW w:w="610" w:type="pct"/>
          </w:tcPr>
          <w:p w14:paraId="275F6C21" w14:textId="77777777" w:rsidR="00AB6752" w:rsidRDefault="00AB6752" w:rsidP="00C240DA">
            <w:r>
              <w:t>Login Account</w:t>
            </w:r>
          </w:p>
        </w:tc>
        <w:tc>
          <w:tcPr>
            <w:tcW w:w="467" w:type="pct"/>
          </w:tcPr>
          <w:p w14:paraId="12C3FB3E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038A376B" w14:textId="77777777" w:rsidR="00AB6752" w:rsidRDefault="00AB6752" w:rsidP="00C240DA">
            <w:r>
              <w:t>High</w:t>
            </w:r>
          </w:p>
        </w:tc>
      </w:tr>
      <w:tr w:rsidR="00AB6752" w14:paraId="09ABC2B9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13C660AE" w14:textId="77777777" w:rsidR="00AB6752" w:rsidRDefault="00AB6752" w:rsidP="00C240DA">
            <w:r>
              <w:t>Admin Login</w:t>
            </w:r>
          </w:p>
        </w:tc>
        <w:tc>
          <w:tcPr>
            <w:tcW w:w="2520" w:type="pct"/>
          </w:tcPr>
          <w:p w14:paraId="3C77A8C9" w14:textId="77777777" w:rsidR="00AB6752" w:rsidRDefault="00AB6752" w:rsidP="00C240DA">
            <w:r>
              <w:t>Admin Login Portal</w:t>
            </w:r>
          </w:p>
        </w:tc>
        <w:tc>
          <w:tcPr>
            <w:tcW w:w="610" w:type="pct"/>
          </w:tcPr>
          <w:p w14:paraId="5592FBFD" w14:textId="77777777" w:rsidR="00AB6752" w:rsidRDefault="00AB6752" w:rsidP="00C240DA">
            <w:r>
              <w:t>Login Account</w:t>
            </w:r>
          </w:p>
        </w:tc>
        <w:tc>
          <w:tcPr>
            <w:tcW w:w="467" w:type="pct"/>
          </w:tcPr>
          <w:p w14:paraId="02D9F201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7E25C2B6" w14:textId="77777777" w:rsidR="00AB6752" w:rsidRDefault="00AB6752" w:rsidP="00C240DA">
            <w:r>
              <w:t>Medium</w:t>
            </w:r>
          </w:p>
        </w:tc>
      </w:tr>
    </w:tbl>
    <w:p w14:paraId="1D59EE54" w14:textId="77777777" w:rsidR="00AB6752" w:rsidRDefault="00AB6752" w:rsidP="00AB6752"/>
    <w:p w14:paraId="22A3EDF3" w14:textId="77777777" w:rsidR="00B726F2" w:rsidRDefault="00B726F2" w:rsidP="00B726F2"/>
    <w:p w14:paraId="22577B03" w14:textId="77777777" w:rsidR="00395386" w:rsidRDefault="00395386" w:rsidP="00395386"/>
    <w:p w14:paraId="668EA8A7" w14:textId="77777777" w:rsidR="00395386" w:rsidRDefault="00395386" w:rsidP="00893DEA"/>
    <w:p w14:paraId="53C7B09C" w14:textId="722B544D" w:rsidR="005744EB" w:rsidRDefault="005744EB" w:rsidP="00923E08">
      <w:pPr>
        <w:pStyle w:val="ListBullet"/>
        <w:numPr>
          <w:ilvl w:val="0"/>
          <w:numId w:val="0"/>
        </w:numPr>
      </w:pPr>
    </w:p>
    <w:p w14:paraId="24314B05" w14:textId="1217C8B3" w:rsidR="00F44DAC" w:rsidRDefault="00F44DAC" w:rsidP="00923E08">
      <w:pPr>
        <w:pStyle w:val="ListBullet"/>
        <w:numPr>
          <w:ilvl w:val="0"/>
          <w:numId w:val="0"/>
        </w:numPr>
      </w:pPr>
    </w:p>
    <w:p w14:paraId="357B3240" w14:textId="52439611" w:rsidR="00F44DAC" w:rsidRDefault="00F44DAC" w:rsidP="00923E08">
      <w:pPr>
        <w:pStyle w:val="ListBullet"/>
        <w:numPr>
          <w:ilvl w:val="0"/>
          <w:numId w:val="0"/>
        </w:numPr>
      </w:pPr>
    </w:p>
    <w:p w14:paraId="05E0FBB2" w14:textId="23249643" w:rsidR="00F44DAC" w:rsidRDefault="00F44DAC" w:rsidP="00923E08">
      <w:pPr>
        <w:pStyle w:val="ListBullet"/>
        <w:numPr>
          <w:ilvl w:val="0"/>
          <w:numId w:val="0"/>
        </w:numPr>
      </w:pPr>
    </w:p>
    <w:p w14:paraId="4DA53D77" w14:textId="5733CFC0" w:rsidR="00F44DAC" w:rsidRDefault="00F44DAC" w:rsidP="00923E08">
      <w:pPr>
        <w:pStyle w:val="ListBullet"/>
        <w:numPr>
          <w:ilvl w:val="0"/>
          <w:numId w:val="0"/>
        </w:numPr>
      </w:pPr>
    </w:p>
    <w:p w14:paraId="37915F3B" w14:textId="60D71759" w:rsidR="00F44DAC" w:rsidRPr="00F44DAC" w:rsidRDefault="000A6D39" w:rsidP="00AA5140">
      <w:pPr>
        <w:pStyle w:val="Sout"/>
        <w:rPr>
          <w:rFonts w:ascii="Cambria" w:eastAsia="Cambria" w:hAnsi="Cambria" w:cs="Cambria"/>
          <w:sz w:val="28"/>
        </w:rPr>
      </w:pPr>
      <w:bookmarkStart w:id="35" w:name="_Toc73208099"/>
      <w:r>
        <w:lastRenderedPageBreak/>
        <w:t>2.</w:t>
      </w:r>
      <w:r w:rsidR="00F718A3">
        <w:t>6.6</w:t>
      </w:r>
      <w:r w:rsidR="00F44DAC" w:rsidRPr="00F44DAC">
        <w:t>. Product Backlog</w:t>
      </w:r>
      <w:r w:rsidR="001C48F3">
        <w:t xml:space="preserve"> - Features</w:t>
      </w:r>
      <w:bookmarkEnd w:id="35"/>
    </w:p>
    <w:p w14:paraId="5EFF33F9" w14:textId="6A700C6A" w:rsidR="00F44DAC" w:rsidRPr="00F44DAC" w:rsidRDefault="00F63F0F" w:rsidP="00F63F0F">
      <w:pPr>
        <w:pStyle w:val="Graphheading4"/>
        <w:rPr>
          <w:rFonts w:ascii="Cambria" w:eastAsia="Cambria" w:hAnsi="Cambria" w:cs="Cambria"/>
          <w:sz w:val="26"/>
          <w:lang w:val="en-GB" w:eastAsia="en-GB"/>
        </w:rPr>
      </w:pPr>
      <w:r>
        <w:rPr>
          <w:lang w:val="en-GB" w:eastAsia="en-GB"/>
        </w:rPr>
        <w:t>2.</w:t>
      </w:r>
      <w:r w:rsidR="00F718A3">
        <w:rPr>
          <w:lang w:val="en-GB" w:eastAsia="en-GB"/>
        </w:rPr>
        <w:t>6.6</w:t>
      </w:r>
      <w:r w:rsidR="00F44DAC" w:rsidRPr="00F44DAC">
        <w:rPr>
          <w:lang w:val="en-GB" w:eastAsia="en-GB"/>
        </w:rPr>
        <w:t>.1. User Story Map</w:t>
      </w:r>
      <w:r w:rsidR="0041644A">
        <w:rPr>
          <w:lang w:val="en-GB" w:eastAsia="en-GB"/>
        </w:rPr>
        <w:t xml:space="preserve"> - ROADMAP</w:t>
      </w:r>
    </w:p>
    <w:p w14:paraId="7F79B39E" w14:textId="77777777" w:rsidR="00F44DAC" w:rsidRPr="00F44DAC" w:rsidRDefault="00A72C17" w:rsidP="00F44DAC">
      <w:pPr>
        <w:keepNext/>
        <w:spacing w:before="0" w:after="0" w:line="240" w:lineRule="auto"/>
        <w:jc w:val="center"/>
        <w:rPr>
          <w:rFonts w:ascii="Calibri" w:eastAsia="Calibri" w:hAnsi="Calibri" w:cs="Calibri"/>
          <w:color w:val="auto"/>
          <w:sz w:val="22"/>
          <w:szCs w:val="24"/>
          <w:lang w:val="en-GB" w:eastAsia="en-GB"/>
        </w:rPr>
      </w:pPr>
      <w:r>
        <w:rPr>
          <w:noProof/>
        </w:rPr>
        <w:drawing>
          <wp:inline distT="0" distB="0" distL="0" distR="0" wp14:anchorId="28F739F7" wp14:editId="3ED99608">
            <wp:extent cx="6400800" cy="2922104"/>
            <wp:effectExtent l="0" t="0" r="0" b="0"/>
            <wp:docPr id="23" name="Image0.png" title="UeXc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AF27" w14:textId="77777777" w:rsidR="009F31FC" w:rsidRDefault="009F31FC" w:rsidP="00F63F0F">
      <w:pPr>
        <w:pStyle w:val="Graphheading4"/>
        <w:rPr>
          <w:lang w:val="en-GB" w:eastAsia="en-GB"/>
        </w:rPr>
      </w:pPr>
    </w:p>
    <w:p w14:paraId="7AEC9E45" w14:textId="1FE31664" w:rsidR="00F44DAC" w:rsidRPr="00F44DAC" w:rsidRDefault="00F63F0F" w:rsidP="00F63F0F">
      <w:pPr>
        <w:pStyle w:val="Graphheading4"/>
        <w:rPr>
          <w:rFonts w:ascii="Cambria" w:eastAsia="Cambria" w:hAnsi="Cambria" w:cs="Cambria"/>
          <w:sz w:val="26"/>
          <w:lang w:val="en-GB" w:eastAsia="en-GB"/>
        </w:rPr>
      </w:pPr>
      <w:r>
        <w:rPr>
          <w:lang w:val="en-GB" w:eastAsia="en-GB"/>
        </w:rPr>
        <w:t>2.</w:t>
      </w:r>
      <w:r w:rsidR="00F718A3">
        <w:rPr>
          <w:lang w:val="en-GB" w:eastAsia="en-GB"/>
        </w:rPr>
        <w:t>6.6.</w:t>
      </w:r>
      <w:r w:rsidR="00122997">
        <w:rPr>
          <w:lang w:val="en-GB" w:eastAsia="en-GB"/>
        </w:rPr>
        <w:t>2</w:t>
      </w:r>
      <w:r w:rsidR="00F44DAC" w:rsidRPr="00F44DAC">
        <w:rPr>
          <w:lang w:val="en-GB" w:eastAsia="en-GB"/>
        </w:rPr>
        <w:t>. Prioritized User Stories</w:t>
      </w:r>
      <w:r w:rsidR="003E11E9">
        <w:rPr>
          <w:lang w:val="en-GB" w:eastAsia="en-GB"/>
        </w:rPr>
        <w:t xml:space="preserve"> </w:t>
      </w:r>
      <w:r>
        <w:rPr>
          <w:lang w:val="en-GB" w:eastAsia="en-GB"/>
        </w:rPr>
        <w:t>-</w:t>
      </w:r>
      <w:r w:rsidR="003E11E9">
        <w:rPr>
          <w:lang w:val="en-GB" w:eastAsia="en-GB"/>
        </w:rPr>
        <w:t xml:space="preserve"> </w:t>
      </w:r>
      <w:r>
        <w:rPr>
          <w:lang w:val="en-GB" w:eastAsia="en-GB"/>
        </w:rPr>
        <w:t>FEATURE</w:t>
      </w:r>
      <w:r w:rsidR="00F445D4">
        <w:rPr>
          <w:lang w:val="en-GB" w:eastAsia="en-GB"/>
        </w:rPr>
        <w:t>S of the</w:t>
      </w:r>
      <w:r>
        <w:rPr>
          <w:lang w:val="en-GB" w:eastAsia="en-GB"/>
        </w:rPr>
        <w:t xml:space="preserve"> App</w:t>
      </w:r>
    </w:p>
    <w:tbl>
      <w:tblPr>
        <w:tblStyle w:val="ETLTable"/>
        <w:tblW w:w="5000" w:type="pct"/>
        <w:tblLook w:val="04A0" w:firstRow="1" w:lastRow="0" w:firstColumn="1" w:lastColumn="0" w:noHBand="0" w:noVBand="1"/>
      </w:tblPr>
      <w:tblGrid>
        <w:gridCol w:w="713"/>
        <w:gridCol w:w="1321"/>
        <w:gridCol w:w="1302"/>
        <w:gridCol w:w="1232"/>
        <w:gridCol w:w="933"/>
        <w:gridCol w:w="2238"/>
        <w:gridCol w:w="694"/>
        <w:gridCol w:w="823"/>
        <w:gridCol w:w="824"/>
      </w:tblGrid>
      <w:tr w:rsidR="009F31FC" w14:paraId="0A61B39B" w14:textId="77777777" w:rsidTr="009F3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54" w:type="pct"/>
          </w:tcPr>
          <w:p w14:paraId="1C41853D" w14:textId="77777777" w:rsidR="009F31FC" w:rsidRDefault="009F31FC" w:rsidP="00C240DA">
            <w:r>
              <w:t>ID</w:t>
            </w:r>
          </w:p>
        </w:tc>
        <w:tc>
          <w:tcPr>
            <w:tcW w:w="655" w:type="pct"/>
          </w:tcPr>
          <w:p w14:paraId="18A13E25" w14:textId="77777777" w:rsidR="009F31FC" w:rsidRDefault="009F31FC" w:rsidP="00C240DA">
            <w:r>
              <w:t>Name</w:t>
            </w:r>
          </w:p>
        </w:tc>
        <w:tc>
          <w:tcPr>
            <w:tcW w:w="646" w:type="pct"/>
          </w:tcPr>
          <w:p w14:paraId="7CD9C1C4" w14:textId="77777777" w:rsidR="009F31FC" w:rsidRDefault="009F31FC" w:rsidP="00C240DA">
            <w:r>
              <w:t>Description</w:t>
            </w:r>
          </w:p>
        </w:tc>
        <w:tc>
          <w:tcPr>
            <w:tcW w:w="611" w:type="pct"/>
          </w:tcPr>
          <w:p w14:paraId="48EB8279" w14:textId="77777777" w:rsidR="009F31FC" w:rsidRDefault="009F31FC" w:rsidP="00C240DA">
            <w:r>
              <w:t>Epic</w:t>
            </w:r>
          </w:p>
        </w:tc>
        <w:tc>
          <w:tcPr>
            <w:tcW w:w="463" w:type="pct"/>
          </w:tcPr>
          <w:p w14:paraId="0DF948FB" w14:textId="77777777" w:rsidR="009F31FC" w:rsidRDefault="009F31FC" w:rsidP="00C240DA">
            <w:r>
              <w:t>Status</w:t>
            </w:r>
          </w:p>
        </w:tc>
        <w:tc>
          <w:tcPr>
            <w:tcW w:w="1110" w:type="pct"/>
          </w:tcPr>
          <w:p w14:paraId="2F7183AD" w14:textId="77777777" w:rsidR="009F31FC" w:rsidRDefault="009F31FC" w:rsidP="00C240DA">
            <w:r>
              <w:t>Acceptance Criteria</w:t>
            </w:r>
          </w:p>
        </w:tc>
        <w:tc>
          <w:tcPr>
            <w:tcW w:w="344" w:type="pct"/>
          </w:tcPr>
          <w:p w14:paraId="30D54A0F" w14:textId="77777777" w:rsidR="009F31FC" w:rsidRDefault="009F31FC" w:rsidP="00C240DA">
            <w:r>
              <w:t>Story Points</w:t>
            </w:r>
          </w:p>
        </w:tc>
        <w:tc>
          <w:tcPr>
            <w:tcW w:w="408" w:type="pct"/>
          </w:tcPr>
          <w:p w14:paraId="0186DC7F" w14:textId="77777777" w:rsidR="009F31FC" w:rsidRDefault="009F31FC" w:rsidP="00C240DA">
            <w:r>
              <w:t>Priority</w:t>
            </w:r>
          </w:p>
        </w:tc>
        <w:tc>
          <w:tcPr>
            <w:tcW w:w="409" w:type="pct"/>
          </w:tcPr>
          <w:p w14:paraId="2DC5ACB6" w14:textId="77777777" w:rsidR="009F31FC" w:rsidRDefault="009F31FC" w:rsidP="00C240DA">
            <w:r>
              <w:t>Risk</w:t>
            </w:r>
          </w:p>
        </w:tc>
      </w:tr>
      <w:tr w:rsidR="009F31FC" w14:paraId="29FCCC5F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6134042E" w14:textId="77777777" w:rsidR="009F31FC" w:rsidRDefault="009F31FC" w:rsidP="00C240DA">
            <w:r>
              <w:t>US001</w:t>
            </w:r>
          </w:p>
        </w:tc>
        <w:tc>
          <w:tcPr>
            <w:tcW w:w="655" w:type="pct"/>
          </w:tcPr>
          <w:p w14:paraId="23914A1E" w14:textId="77777777" w:rsidR="009F31FC" w:rsidRDefault="009F31FC" w:rsidP="00C240DA">
            <w:r>
              <w:t>Patient Schedules an Appointment</w:t>
            </w:r>
          </w:p>
        </w:tc>
        <w:tc>
          <w:tcPr>
            <w:tcW w:w="646" w:type="pct"/>
          </w:tcPr>
          <w:p w14:paraId="17D52430" w14:textId="77777777" w:rsidR="009F31FC" w:rsidRDefault="009F31FC" w:rsidP="00C240DA">
            <w:r>
              <w:t>As a Patient, I want to be able to schedule online appointments</w:t>
            </w:r>
          </w:p>
        </w:tc>
        <w:tc>
          <w:tcPr>
            <w:tcW w:w="611" w:type="pct"/>
          </w:tcPr>
          <w:p w14:paraId="66D9FD42" w14:textId="77777777" w:rsidR="009F31FC" w:rsidRDefault="009F31FC" w:rsidP="00C240DA">
            <w:r>
              <w:t>Patient Schedules an Appointment</w:t>
            </w:r>
          </w:p>
        </w:tc>
        <w:tc>
          <w:tcPr>
            <w:tcW w:w="463" w:type="pct"/>
          </w:tcPr>
          <w:p w14:paraId="53D5B32E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4847BC42" w14:textId="77777777" w:rsidR="009F31FC" w:rsidRDefault="009F31FC" w:rsidP="00C240DA">
            <w:r>
              <w:t>Search doctor and pick available appointments, Confirmation</w:t>
            </w:r>
          </w:p>
        </w:tc>
        <w:tc>
          <w:tcPr>
            <w:tcW w:w="344" w:type="pct"/>
          </w:tcPr>
          <w:p w14:paraId="030E13EF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4E1F7723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282A6637" w14:textId="77777777" w:rsidR="009F31FC" w:rsidRDefault="009F31FC" w:rsidP="00C240DA">
            <w:r>
              <w:t>Low</w:t>
            </w:r>
          </w:p>
        </w:tc>
      </w:tr>
      <w:tr w:rsidR="009F31FC" w14:paraId="3A862EF2" w14:textId="77777777" w:rsidTr="009F31FC">
        <w:tc>
          <w:tcPr>
            <w:tcW w:w="354" w:type="pct"/>
          </w:tcPr>
          <w:p w14:paraId="623930A0" w14:textId="77777777" w:rsidR="009F31FC" w:rsidRDefault="009F31FC" w:rsidP="00C240DA">
            <w:r>
              <w:t>US002</w:t>
            </w:r>
          </w:p>
        </w:tc>
        <w:tc>
          <w:tcPr>
            <w:tcW w:w="655" w:type="pct"/>
          </w:tcPr>
          <w:p w14:paraId="470B66D8" w14:textId="77777777" w:rsidR="009F31FC" w:rsidRDefault="009F31FC" w:rsidP="00C240DA">
            <w:r>
              <w:t xml:space="preserve">Patients Gets Schedules </w:t>
            </w:r>
            <w:r>
              <w:lastRenderedPageBreak/>
              <w:t>Appointments</w:t>
            </w:r>
          </w:p>
        </w:tc>
        <w:tc>
          <w:tcPr>
            <w:tcW w:w="646" w:type="pct"/>
          </w:tcPr>
          <w:p w14:paraId="1B75403E" w14:textId="77777777" w:rsidR="009F31FC" w:rsidRDefault="009F31FC" w:rsidP="00C240DA">
            <w:r>
              <w:lastRenderedPageBreak/>
              <w:t xml:space="preserve">As a Patient, I want to be able to see </w:t>
            </w:r>
            <w:r>
              <w:lastRenderedPageBreak/>
              <w:t>my schedule list so to remove or not to forget when an appointment is.</w:t>
            </w:r>
          </w:p>
        </w:tc>
        <w:tc>
          <w:tcPr>
            <w:tcW w:w="611" w:type="pct"/>
          </w:tcPr>
          <w:p w14:paraId="7C2E40D8" w14:textId="77777777" w:rsidR="009F31FC" w:rsidRDefault="009F31FC" w:rsidP="00C240DA">
            <w:r>
              <w:lastRenderedPageBreak/>
              <w:t xml:space="preserve">Patient Gets Scheduled </w:t>
            </w:r>
            <w:r>
              <w:lastRenderedPageBreak/>
              <w:t>Appointments</w:t>
            </w:r>
          </w:p>
        </w:tc>
        <w:tc>
          <w:tcPr>
            <w:tcW w:w="463" w:type="pct"/>
          </w:tcPr>
          <w:p w14:paraId="157A92C3" w14:textId="77777777" w:rsidR="009F31FC" w:rsidRDefault="009F31FC" w:rsidP="00C240DA">
            <w:r>
              <w:lastRenderedPageBreak/>
              <w:t>Approved</w:t>
            </w:r>
          </w:p>
        </w:tc>
        <w:tc>
          <w:tcPr>
            <w:tcW w:w="1110" w:type="pct"/>
          </w:tcPr>
          <w:p w14:paraId="1A5CF2B9" w14:textId="77777777" w:rsidR="009F31FC" w:rsidRDefault="009F31FC" w:rsidP="00C240DA">
            <w:r>
              <w:t xml:space="preserve">remove appointments, review </w:t>
            </w:r>
            <w:r>
              <w:lastRenderedPageBreak/>
              <w:t>appointments, Confirmation</w:t>
            </w:r>
          </w:p>
        </w:tc>
        <w:tc>
          <w:tcPr>
            <w:tcW w:w="344" w:type="pct"/>
          </w:tcPr>
          <w:p w14:paraId="7AD8594D" w14:textId="77777777" w:rsidR="009F31FC" w:rsidRDefault="009F31FC" w:rsidP="00C240DA">
            <w:r>
              <w:lastRenderedPageBreak/>
              <w:t>1</w:t>
            </w:r>
          </w:p>
        </w:tc>
        <w:tc>
          <w:tcPr>
            <w:tcW w:w="408" w:type="pct"/>
          </w:tcPr>
          <w:p w14:paraId="58E6E4B8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2CE14987" w14:textId="77777777" w:rsidR="009F31FC" w:rsidRDefault="009F31FC" w:rsidP="00C240DA">
            <w:r>
              <w:t>Low</w:t>
            </w:r>
          </w:p>
        </w:tc>
      </w:tr>
      <w:tr w:rsidR="009F31FC" w14:paraId="43D2E708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48C3CC1C" w14:textId="77777777" w:rsidR="009F31FC" w:rsidRDefault="009F31FC" w:rsidP="00C240DA">
            <w:r>
              <w:t>US003</w:t>
            </w:r>
          </w:p>
        </w:tc>
        <w:tc>
          <w:tcPr>
            <w:tcW w:w="655" w:type="pct"/>
          </w:tcPr>
          <w:p w14:paraId="1A7A31FB" w14:textId="77777777" w:rsidR="009F31FC" w:rsidRDefault="009F31FC" w:rsidP="00C240DA">
            <w:r>
              <w:t>Patient monitor instruction Medication from Doctor</w:t>
            </w:r>
          </w:p>
        </w:tc>
        <w:tc>
          <w:tcPr>
            <w:tcW w:w="646" w:type="pct"/>
          </w:tcPr>
          <w:p w14:paraId="5CDC1B8F" w14:textId="77777777" w:rsidR="009F31FC" w:rsidRDefault="009F31FC" w:rsidP="00C240DA">
            <w:r>
              <w:t>As a Patient, I want to see my medication instruction so to know the dosages and timing</w:t>
            </w:r>
          </w:p>
        </w:tc>
        <w:tc>
          <w:tcPr>
            <w:tcW w:w="611" w:type="pct"/>
          </w:tcPr>
          <w:p w14:paraId="031A31B1" w14:textId="77777777" w:rsidR="009F31FC" w:rsidRDefault="009F31FC" w:rsidP="00C240DA">
            <w:r>
              <w:t xml:space="preserve">Medication Patient instruction from </w:t>
            </w:r>
            <w:proofErr w:type="gramStart"/>
            <w:r>
              <w:t>Doctor</w:t>
            </w:r>
            <w:proofErr w:type="gramEnd"/>
          </w:p>
        </w:tc>
        <w:tc>
          <w:tcPr>
            <w:tcW w:w="463" w:type="pct"/>
          </w:tcPr>
          <w:p w14:paraId="1EF106A1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1F98123A" w14:textId="77777777" w:rsidR="009F31FC" w:rsidRDefault="009F31FC" w:rsidP="00C240DA">
            <w:r>
              <w:t>See medication instructions, </w:t>
            </w:r>
            <w:proofErr w:type="gramStart"/>
            <w:r>
              <w:t>See</w:t>
            </w:r>
            <w:proofErr w:type="gramEnd"/>
            <w:r>
              <w:t xml:space="preserve"> who is from, See how long to take them and dosages</w:t>
            </w:r>
          </w:p>
        </w:tc>
        <w:tc>
          <w:tcPr>
            <w:tcW w:w="344" w:type="pct"/>
          </w:tcPr>
          <w:p w14:paraId="28000D58" w14:textId="77777777" w:rsidR="009F31FC" w:rsidRDefault="009F31FC" w:rsidP="00C240DA">
            <w:r>
              <w:t>1</w:t>
            </w:r>
          </w:p>
        </w:tc>
        <w:tc>
          <w:tcPr>
            <w:tcW w:w="408" w:type="pct"/>
          </w:tcPr>
          <w:p w14:paraId="250CAD61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726435DB" w14:textId="77777777" w:rsidR="009F31FC" w:rsidRDefault="009F31FC" w:rsidP="00C240DA">
            <w:r>
              <w:t>Medium</w:t>
            </w:r>
          </w:p>
        </w:tc>
      </w:tr>
      <w:tr w:rsidR="009F31FC" w14:paraId="64122A32" w14:textId="77777777" w:rsidTr="009F31FC">
        <w:tc>
          <w:tcPr>
            <w:tcW w:w="354" w:type="pct"/>
          </w:tcPr>
          <w:p w14:paraId="0CF5FD4B" w14:textId="77777777" w:rsidR="009F31FC" w:rsidRDefault="009F31FC" w:rsidP="00C240DA">
            <w:r>
              <w:t>US004</w:t>
            </w:r>
          </w:p>
        </w:tc>
        <w:tc>
          <w:tcPr>
            <w:tcW w:w="655" w:type="pct"/>
          </w:tcPr>
          <w:p w14:paraId="5402E27D" w14:textId="77777777" w:rsidR="009F31FC" w:rsidRDefault="009F31FC" w:rsidP="00C240DA">
            <w:r>
              <w:t>Patient Logins</w:t>
            </w:r>
          </w:p>
        </w:tc>
        <w:tc>
          <w:tcPr>
            <w:tcW w:w="646" w:type="pct"/>
          </w:tcPr>
          <w:p w14:paraId="0DB7B0C0" w14:textId="77777777" w:rsidR="009F31FC" w:rsidRDefault="009F31FC" w:rsidP="00C240DA">
            <w:r>
              <w:t>As a Patient, I want to sign in to my health services</w:t>
            </w:r>
          </w:p>
        </w:tc>
        <w:tc>
          <w:tcPr>
            <w:tcW w:w="611" w:type="pct"/>
          </w:tcPr>
          <w:p w14:paraId="5B047956" w14:textId="77777777" w:rsidR="009F31FC" w:rsidRDefault="009F31FC" w:rsidP="00C240DA">
            <w:r>
              <w:t>Patient Logins</w:t>
            </w:r>
          </w:p>
        </w:tc>
        <w:tc>
          <w:tcPr>
            <w:tcW w:w="463" w:type="pct"/>
          </w:tcPr>
          <w:p w14:paraId="55AFABF0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4F63EBE8" w14:textId="77777777" w:rsidR="009F31FC" w:rsidRDefault="009F31FC" w:rsidP="00C240DA">
            <w:r>
              <w:t>Security check, Patients Logins to main e-health Portal, Another Portal</w:t>
            </w:r>
          </w:p>
        </w:tc>
        <w:tc>
          <w:tcPr>
            <w:tcW w:w="344" w:type="pct"/>
          </w:tcPr>
          <w:p w14:paraId="475DF554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7A996D61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6B062895" w14:textId="77777777" w:rsidR="009F31FC" w:rsidRDefault="009F31FC" w:rsidP="00C240DA">
            <w:r>
              <w:t>Low</w:t>
            </w:r>
          </w:p>
        </w:tc>
      </w:tr>
      <w:tr w:rsidR="009F31FC" w14:paraId="75D53521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27E99A4E" w14:textId="77777777" w:rsidR="009F31FC" w:rsidRDefault="009F31FC" w:rsidP="00C240DA">
            <w:r>
              <w:t>US005</w:t>
            </w:r>
          </w:p>
        </w:tc>
        <w:tc>
          <w:tcPr>
            <w:tcW w:w="655" w:type="pct"/>
          </w:tcPr>
          <w:p w14:paraId="47D16985" w14:textId="77777777" w:rsidR="009F31FC" w:rsidRDefault="009F31FC" w:rsidP="00C240DA">
            <w:r>
              <w:t>Patient Registers</w:t>
            </w:r>
          </w:p>
        </w:tc>
        <w:tc>
          <w:tcPr>
            <w:tcW w:w="646" w:type="pct"/>
          </w:tcPr>
          <w:p w14:paraId="47C9DC39" w14:textId="77777777" w:rsidR="009F31FC" w:rsidRDefault="009F31FC" w:rsidP="00C240DA">
            <w:r>
              <w:t xml:space="preserve">As a Patient, I want to be </w:t>
            </w:r>
            <w:r>
              <w:lastRenderedPageBreak/>
              <w:t>able to Register to Health Services</w:t>
            </w:r>
          </w:p>
        </w:tc>
        <w:tc>
          <w:tcPr>
            <w:tcW w:w="611" w:type="pct"/>
          </w:tcPr>
          <w:p w14:paraId="2612466F" w14:textId="77777777" w:rsidR="009F31FC" w:rsidRDefault="009F31FC" w:rsidP="00C240DA">
            <w:r>
              <w:lastRenderedPageBreak/>
              <w:t>Patient Registers</w:t>
            </w:r>
          </w:p>
        </w:tc>
        <w:tc>
          <w:tcPr>
            <w:tcW w:w="463" w:type="pct"/>
          </w:tcPr>
          <w:p w14:paraId="2624CDFE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6CFF4F8E" w14:textId="77777777" w:rsidR="009F31FC" w:rsidRDefault="009F31FC" w:rsidP="00C240DA">
            <w:r>
              <w:t>security checks</w:t>
            </w:r>
          </w:p>
        </w:tc>
        <w:tc>
          <w:tcPr>
            <w:tcW w:w="344" w:type="pct"/>
          </w:tcPr>
          <w:p w14:paraId="199BE2F7" w14:textId="77777777" w:rsidR="009F31FC" w:rsidRDefault="009F31FC" w:rsidP="00C240DA">
            <w:r>
              <w:t>5</w:t>
            </w:r>
          </w:p>
        </w:tc>
        <w:tc>
          <w:tcPr>
            <w:tcW w:w="408" w:type="pct"/>
          </w:tcPr>
          <w:p w14:paraId="0C5ED242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2CB4EE1E" w14:textId="77777777" w:rsidR="009F31FC" w:rsidRDefault="009F31FC" w:rsidP="00C240DA">
            <w:r>
              <w:t>Low</w:t>
            </w:r>
          </w:p>
        </w:tc>
      </w:tr>
      <w:tr w:rsidR="009F31FC" w14:paraId="246D6CCA" w14:textId="77777777" w:rsidTr="009F31FC">
        <w:tc>
          <w:tcPr>
            <w:tcW w:w="354" w:type="pct"/>
          </w:tcPr>
          <w:p w14:paraId="0F6437C4" w14:textId="77777777" w:rsidR="009F31FC" w:rsidRDefault="009F31FC" w:rsidP="00C240DA">
            <w:r>
              <w:t>US006</w:t>
            </w:r>
          </w:p>
        </w:tc>
        <w:tc>
          <w:tcPr>
            <w:tcW w:w="655" w:type="pct"/>
          </w:tcPr>
          <w:p w14:paraId="12BC0896" w14:textId="77777777" w:rsidR="009F31FC" w:rsidRDefault="009F31FC" w:rsidP="00C240DA">
            <w:r>
              <w:t>Doctor's prescription for a Patient</w:t>
            </w:r>
          </w:p>
        </w:tc>
        <w:tc>
          <w:tcPr>
            <w:tcW w:w="646" w:type="pct"/>
          </w:tcPr>
          <w:p w14:paraId="52A226AD" w14:textId="77777777" w:rsidR="009F31FC" w:rsidRDefault="009F31FC" w:rsidP="00C240DA">
            <w:r>
              <w:t>As a Doctor, I want to write proper steps for a medication so a patient can follow</w:t>
            </w:r>
          </w:p>
        </w:tc>
        <w:tc>
          <w:tcPr>
            <w:tcW w:w="611" w:type="pct"/>
          </w:tcPr>
          <w:p w14:paraId="31B29FED" w14:textId="77777777" w:rsidR="009F31FC" w:rsidRDefault="009F31FC" w:rsidP="00C240DA">
            <w:r>
              <w:t>Doctor 's prescription for Patient</w:t>
            </w:r>
          </w:p>
        </w:tc>
        <w:tc>
          <w:tcPr>
            <w:tcW w:w="463" w:type="pct"/>
          </w:tcPr>
          <w:p w14:paraId="2CAE2236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2F6346AA" w14:textId="77777777" w:rsidR="009F31FC" w:rsidRDefault="009F31FC" w:rsidP="00C240DA">
            <w:r>
              <w:t>For each Patient from the Appointment</w:t>
            </w:r>
          </w:p>
        </w:tc>
        <w:tc>
          <w:tcPr>
            <w:tcW w:w="344" w:type="pct"/>
          </w:tcPr>
          <w:p w14:paraId="0E9AA175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5D30B3BC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306C0FE9" w14:textId="77777777" w:rsidR="009F31FC" w:rsidRDefault="009F31FC" w:rsidP="00C240DA">
            <w:r>
              <w:t>Medium</w:t>
            </w:r>
          </w:p>
        </w:tc>
      </w:tr>
      <w:tr w:rsidR="009F31FC" w14:paraId="2DF1BA8A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14F33DEE" w14:textId="77777777" w:rsidR="009F31FC" w:rsidRDefault="009F31FC" w:rsidP="00C240DA">
            <w:r>
              <w:t>US007</w:t>
            </w:r>
          </w:p>
        </w:tc>
        <w:tc>
          <w:tcPr>
            <w:tcW w:w="655" w:type="pct"/>
          </w:tcPr>
          <w:p w14:paraId="529B7DF2" w14:textId="77777777" w:rsidR="009F31FC" w:rsidRDefault="009F31FC" w:rsidP="00C240DA">
            <w:r>
              <w:t>Doctor monitors Patient History</w:t>
            </w:r>
          </w:p>
        </w:tc>
        <w:tc>
          <w:tcPr>
            <w:tcW w:w="646" w:type="pct"/>
          </w:tcPr>
          <w:p w14:paraId="323B8661" w14:textId="77777777" w:rsidR="009F31FC" w:rsidRDefault="009F31FC" w:rsidP="00C240DA">
            <w:r>
              <w:t>As a Doctor, I want to review the history of my Patient so to have a clearer understanding</w:t>
            </w:r>
          </w:p>
        </w:tc>
        <w:tc>
          <w:tcPr>
            <w:tcW w:w="611" w:type="pct"/>
          </w:tcPr>
          <w:p w14:paraId="309F0C6F" w14:textId="77777777" w:rsidR="009F31FC" w:rsidRDefault="009F31FC" w:rsidP="00C240DA">
            <w:r>
              <w:t>Doctor monitors patient history</w:t>
            </w:r>
          </w:p>
        </w:tc>
        <w:tc>
          <w:tcPr>
            <w:tcW w:w="463" w:type="pct"/>
          </w:tcPr>
          <w:p w14:paraId="60ACC5F4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5F33145B" w14:textId="77777777" w:rsidR="009F31FC" w:rsidRDefault="009F31FC" w:rsidP="00C240DA">
            <w:r>
              <w:t>Review previous medications, See Dates information</w:t>
            </w:r>
          </w:p>
        </w:tc>
        <w:tc>
          <w:tcPr>
            <w:tcW w:w="344" w:type="pct"/>
          </w:tcPr>
          <w:p w14:paraId="45A0C46B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439C2326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57FD4052" w14:textId="77777777" w:rsidR="009F31FC" w:rsidRDefault="009F31FC" w:rsidP="00C240DA">
            <w:r>
              <w:t>Medium</w:t>
            </w:r>
          </w:p>
        </w:tc>
      </w:tr>
      <w:tr w:rsidR="009F31FC" w14:paraId="063B80F3" w14:textId="77777777" w:rsidTr="009F31FC">
        <w:tc>
          <w:tcPr>
            <w:tcW w:w="354" w:type="pct"/>
          </w:tcPr>
          <w:p w14:paraId="2D8E060B" w14:textId="77777777" w:rsidR="009F31FC" w:rsidRDefault="009F31FC" w:rsidP="00C240DA">
            <w:r>
              <w:t>US008</w:t>
            </w:r>
          </w:p>
        </w:tc>
        <w:tc>
          <w:tcPr>
            <w:tcW w:w="655" w:type="pct"/>
          </w:tcPr>
          <w:p w14:paraId="3C8A9988" w14:textId="77777777" w:rsidR="009F31FC" w:rsidRDefault="009F31FC" w:rsidP="00C240DA">
            <w:r>
              <w:t xml:space="preserve">Doctor Panel for </w:t>
            </w:r>
            <w:r>
              <w:lastRenderedPageBreak/>
              <w:t>Patient Interface</w:t>
            </w:r>
          </w:p>
        </w:tc>
        <w:tc>
          <w:tcPr>
            <w:tcW w:w="646" w:type="pct"/>
          </w:tcPr>
          <w:p w14:paraId="2C30BF76" w14:textId="77777777" w:rsidR="009F31FC" w:rsidRDefault="009F31FC" w:rsidP="00C240DA">
            <w:r>
              <w:lastRenderedPageBreak/>
              <w:t xml:space="preserve">As a Doctor, I want an easy way </w:t>
            </w:r>
            <w:r>
              <w:lastRenderedPageBreak/>
              <w:t>to interface with my Patients so to keep organized</w:t>
            </w:r>
          </w:p>
        </w:tc>
        <w:tc>
          <w:tcPr>
            <w:tcW w:w="611" w:type="pct"/>
          </w:tcPr>
          <w:p w14:paraId="652DEF87" w14:textId="77777777" w:rsidR="009F31FC" w:rsidRDefault="009F31FC" w:rsidP="00C240DA">
            <w:r>
              <w:lastRenderedPageBreak/>
              <w:t xml:space="preserve">Doctor Panel for </w:t>
            </w:r>
            <w:r>
              <w:lastRenderedPageBreak/>
              <w:t>Patient interface</w:t>
            </w:r>
          </w:p>
        </w:tc>
        <w:tc>
          <w:tcPr>
            <w:tcW w:w="463" w:type="pct"/>
          </w:tcPr>
          <w:p w14:paraId="2E4AE9D5" w14:textId="77777777" w:rsidR="009F31FC" w:rsidRDefault="009F31FC" w:rsidP="00C240DA">
            <w:r>
              <w:lastRenderedPageBreak/>
              <w:t>Approved</w:t>
            </w:r>
          </w:p>
        </w:tc>
        <w:tc>
          <w:tcPr>
            <w:tcW w:w="1110" w:type="pct"/>
          </w:tcPr>
          <w:p w14:paraId="0AF9576A" w14:textId="77777777" w:rsidR="009F31FC" w:rsidRDefault="009F31FC" w:rsidP="00C240DA">
            <w:r>
              <w:t xml:space="preserve">List area of all patient interactions, Add Appointments, Edit </w:t>
            </w:r>
            <w:r>
              <w:lastRenderedPageBreak/>
              <w:t xml:space="preserve">Appointment Dates if not scheduled from patient, Writes prescription to </w:t>
            </w:r>
            <w:proofErr w:type="gramStart"/>
            <w:r>
              <w:t>Patient</w:t>
            </w:r>
            <w:proofErr w:type="gramEnd"/>
          </w:p>
        </w:tc>
        <w:tc>
          <w:tcPr>
            <w:tcW w:w="344" w:type="pct"/>
          </w:tcPr>
          <w:p w14:paraId="1A9B387B" w14:textId="77777777" w:rsidR="009F31FC" w:rsidRDefault="009F31FC" w:rsidP="00C240DA">
            <w:r>
              <w:lastRenderedPageBreak/>
              <w:t>3</w:t>
            </w:r>
          </w:p>
        </w:tc>
        <w:tc>
          <w:tcPr>
            <w:tcW w:w="408" w:type="pct"/>
          </w:tcPr>
          <w:p w14:paraId="4FD27849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585D6BCC" w14:textId="77777777" w:rsidR="009F31FC" w:rsidRDefault="009F31FC" w:rsidP="00C240DA">
            <w:r>
              <w:t>Medium</w:t>
            </w:r>
          </w:p>
        </w:tc>
      </w:tr>
      <w:tr w:rsidR="009F31FC" w14:paraId="53D0301B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33CEA04D" w14:textId="77777777" w:rsidR="009F31FC" w:rsidRDefault="009F31FC" w:rsidP="00C240DA">
            <w:r>
              <w:t>US009</w:t>
            </w:r>
          </w:p>
        </w:tc>
        <w:tc>
          <w:tcPr>
            <w:tcW w:w="655" w:type="pct"/>
          </w:tcPr>
          <w:p w14:paraId="18E88264" w14:textId="77777777" w:rsidR="009F31FC" w:rsidRDefault="009F31FC" w:rsidP="00C240DA">
            <w:r>
              <w:t>Admin Inserts Doctor</w:t>
            </w:r>
          </w:p>
        </w:tc>
        <w:tc>
          <w:tcPr>
            <w:tcW w:w="646" w:type="pct"/>
          </w:tcPr>
          <w:p w14:paraId="2ADEF6B1" w14:textId="77777777" w:rsidR="009F31FC" w:rsidRDefault="009F31FC" w:rsidP="00C240DA">
            <w:r>
              <w:t>As an Admin, I want to register Doctor to the System</w:t>
            </w:r>
          </w:p>
        </w:tc>
        <w:tc>
          <w:tcPr>
            <w:tcW w:w="611" w:type="pct"/>
          </w:tcPr>
          <w:p w14:paraId="46AABF43" w14:textId="77777777" w:rsidR="009F31FC" w:rsidRDefault="009F31FC" w:rsidP="00C240DA">
            <w:r>
              <w:t>Admin Inserts Doctor</w:t>
            </w:r>
          </w:p>
        </w:tc>
        <w:tc>
          <w:tcPr>
            <w:tcW w:w="463" w:type="pct"/>
          </w:tcPr>
          <w:p w14:paraId="1F785AD0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67409F7F" w14:textId="77777777" w:rsidR="009F31FC" w:rsidRDefault="009F31FC" w:rsidP="00C240DA"/>
        </w:tc>
        <w:tc>
          <w:tcPr>
            <w:tcW w:w="344" w:type="pct"/>
          </w:tcPr>
          <w:p w14:paraId="3533C559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1E26A4A0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4B8657EE" w14:textId="77777777" w:rsidR="009F31FC" w:rsidRDefault="009F31FC" w:rsidP="00C240DA">
            <w:r>
              <w:t>Low</w:t>
            </w:r>
          </w:p>
        </w:tc>
      </w:tr>
      <w:tr w:rsidR="009F31FC" w14:paraId="5BD4C244" w14:textId="77777777" w:rsidTr="009F31FC">
        <w:tc>
          <w:tcPr>
            <w:tcW w:w="354" w:type="pct"/>
          </w:tcPr>
          <w:p w14:paraId="74D26741" w14:textId="77777777" w:rsidR="009F31FC" w:rsidRDefault="009F31FC" w:rsidP="00C240DA">
            <w:r>
              <w:t>US010</w:t>
            </w:r>
          </w:p>
        </w:tc>
        <w:tc>
          <w:tcPr>
            <w:tcW w:w="655" w:type="pct"/>
          </w:tcPr>
          <w:p w14:paraId="46D01496" w14:textId="77777777" w:rsidR="009F31FC" w:rsidRDefault="009F31FC" w:rsidP="00C240DA">
            <w:r>
              <w:t>Admin Removes Doctor</w:t>
            </w:r>
          </w:p>
        </w:tc>
        <w:tc>
          <w:tcPr>
            <w:tcW w:w="646" w:type="pct"/>
          </w:tcPr>
          <w:p w14:paraId="37B28E97" w14:textId="77777777" w:rsidR="009F31FC" w:rsidRDefault="009F31FC" w:rsidP="00C240DA">
            <w:r>
              <w:t>As an Admin, I want to un-register Doctor to the System</w:t>
            </w:r>
          </w:p>
        </w:tc>
        <w:tc>
          <w:tcPr>
            <w:tcW w:w="611" w:type="pct"/>
          </w:tcPr>
          <w:p w14:paraId="5815175D" w14:textId="77777777" w:rsidR="009F31FC" w:rsidRDefault="009F31FC" w:rsidP="00C240DA">
            <w:r>
              <w:t>Admin Removes Doctor</w:t>
            </w:r>
          </w:p>
        </w:tc>
        <w:tc>
          <w:tcPr>
            <w:tcW w:w="463" w:type="pct"/>
          </w:tcPr>
          <w:p w14:paraId="3C2E22D4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50FAE2E6" w14:textId="77777777" w:rsidR="009F31FC" w:rsidRDefault="009F31FC" w:rsidP="00C240DA"/>
        </w:tc>
        <w:tc>
          <w:tcPr>
            <w:tcW w:w="344" w:type="pct"/>
          </w:tcPr>
          <w:p w14:paraId="43DF811F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70696DDB" w14:textId="77777777" w:rsidR="009F31FC" w:rsidRDefault="009F31FC" w:rsidP="00C240DA">
            <w:r>
              <w:t>Should</w:t>
            </w:r>
          </w:p>
        </w:tc>
        <w:tc>
          <w:tcPr>
            <w:tcW w:w="409" w:type="pct"/>
          </w:tcPr>
          <w:p w14:paraId="17A86478" w14:textId="77777777" w:rsidR="009F31FC" w:rsidRDefault="009F31FC" w:rsidP="00C240DA">
            <w:r>
              <w:t>Low</w:t>
            </w:r>
          </w:p>
        </w:tc>
      </w:tr>
      <w:tr w:rsidR="009F31FC" w14:paraId="4F106D61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0C2D921C" w14:textId="77777777" w:rsidR="009F31FC" w:rsidRDefault="009F31FC" w:rsidP="00C240DA">
            <w:r>
              <w:t>US011</w:t>
            </w:r>
          </w:p>
        </w:tc>
        <w:tc>
          <w:tcPr>
            <w:tcW w:w="655" w:type="pct"/>
          </w:tcPr>
          <w:p w14:paraId="4B4AE2C2" w14:textId="77777777" w:rsidR="009F31FC" w:rsidRDefault="009F31FC" w:rsidP="00C240DA">
            <w:r>
              <w:t>Doctor Appointment Panel-List</w:t>
            </w:r>
          </w:p>
        </w:tc>
        <w:tc>
          <w:tcPr>
            <w:tcW w:w="646" w:type="pct"/>
          </w:tcPr>
          <w:p w14:paraId="12EA1B39" w14:textId="77777777" w:rsidR="009F31FC" w:rsidRDefault="009F31FC" w:rsidP="00C240DA">
            <w:r>
              <w:t>As a Doctor, I want to set or unset Appointments</w:t>
            </w:r>
          </w:p>
        </w:tc>
        <w:tc>
          <w:tcPr>
            <w:tcW w:w="611" w:type="pct"/>
          </w:tcPr>
          <w:p w14:paraId="3A231F04" w14:textId="77777777" w:rsidR="009F31FC" w:rsidRDefault="009F31FC" w:rsidP="00C240DA">
            <w:r>
              <w:t>Doctor Panel for Patient interface</w:t>
            </w:r>
          </w:p>
        </w:tc>
        <w:tc>
          <w:tcPr>
            <w:tcW w:w="463" w:type="pct"/>
          </w:tcPr>
          <w:p w14:paraId="7069B6F7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229D0BC2" w14:textId="77777777" w:rsidR="009F31FC" w:rsidRDefault="009F31FC" w:rsidP="00C240DA">
            <w:r>
              <w:t>Depends on Doctor Health Bank Panel</w:t>
            </w:r>
          </w:p>
        </w:tc>
        <w:tc>
          <w:tcPr>
            <w:tcW w:w="344" w:type="pct"/>
          </w:tcPr>
          <w:p w14:paraId="7DD8C5D9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002B14C4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0FC84B4B" w14:textId="77777777" w:rsidR="009F31FC" w:rsidRDefault="009F31FC" w:rsidP="00C240DA">
            <w:r>
              <w:t>Medium</w:t>
            </w:r>
          </w:p>
        </w:tc>
      </w:tr>
      <w:tr w:rsidR="009F31FC" w14:paraId="357218CC" w14:textId="77777777" w:rsidTr="009F31FC">
        <w:tc>
          <w:tcPr>
            <w:tcW w:w="354" w:type="pct"/>
          </w:tcPr>
          <w:p w14:paraId="44410538" w14:textId="77777777" w:rsidR="009F31FC" w:rsidRDefault="009F31FC" w:rsidP="00C240DA">
            <w:r>
              <w:lastRenderedPageBreak/>
              <w:t>US012</w:t>
            </w:r>
          </w:p>
        </w:tc>
        <w:tc>
          <w:tcPr>
            <w:tcW w:w="655" w:type="pct"/>
          </w:tcPr>
          <w:p w14:paraId="0D720D2A" w14:textId="77777777" w:rsidR="009F31FC" w:rsidRDefault="009F31FC" w:rsidP="00C240DA">
            <w:r>
              <w:t>Admin Login</w:t>
            </w:r>
          </w:p>
        </w:tc>
        <w:tc>
          <w:tcPr>
            <w:tcW w:w="646" w:type="pct"/>
          </w:tcPr>
          <w:p w14:paraId="6B6FB33C" w14:textId="77777777" w:rsidR="009F31FC" w:rsidRDefault="009F31FC" w:rsidP="00C240DA">
            <w:r>
              <w:t>As an Admin, I want to login to Health Service Administration Panel</w:t>
            </w:r>
          </w:p>
        </w:tc>
        <w:tc>
          <w:tcPr>
            <w:tcW w:w="611" w:type="pct"/>
          </w:tcPr>
          <w:p w14:paraId="373C00BB" w14:textId="77777777" w:rsidR="009F31FC" w:rsidRDefault="009F31FC" w:rsidP="00C240DA">
            <w:r>
              <w:t>Admin Login</w:t>
            </w:r>
          </w:p>
        </w:tc>
        <w:tc>
          <w:tcPr>
            <w:tcW w:w="463" w:type="pct"/>
          </w:tcPr>
          <w:p w14:paraId="13F4CA32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30FDA5D9" w14:textId="77777777" w:rsidR="009F31FC" w:rsidRDefault="009F31FC" w:rsidP="00C240DA">
            <w:r>
              <w:t>Another Portal, 1 admin</w:t>
            </w:r>
          </w:p>
        </w:tc>
        <w:tc>
          <w:tcPr>
            <w:tcW w:w="344" w:type="pct"/>
          </w:tcPr>
          <w:p w14:paraId="0DD04CD4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0B201013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68155F13" w14:textId="77777777" w:rsidR="009F31FC" w:rsidRDefault="009F31FC" w:rsidP="00C240DA">
            <w:r>
              <w:t>Medium</w:t>
            </w:r>
          </w:p>
        </w:tc>
      </w:tr>
      <w:tr w:rsidR="009F31FC" w14:paraId="4C5091AD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752E0A2C" w14:textId="77777777" w:rsidR="009F31FC" w:rsidRDefault="009F31FC" w:rsidP="00C240DA">
            <w:r>
              <w:t>US013</w:t>
            </w:r>
          </w:p>
        </w:tc>
        <w:tc>
          <w:tcPr>
            <w:tcW w:w="655" w:type="pct"/>
          </w:tcPr>
          <w:p w14:paraId="02491F71" w14:textId="77777777" w:rsidR="009F31FC" w:rsidRDefault="009F31FC" w:rsidP="00C240DA">
            <w:r>
              <w:t>Admin Control Panel</w:t>
            </w:r>
          </w:p>
        </w:tc>
        <w:tc>
          <w:tcPr>
            <w:tcW w:w="646" w:type="pct"/>
          </w:tcPr>
          <w:p w14:paraId="4A47E36E" w14:textId="77777777" w:rsidR="009F31FC" w:rsidRDefault="009F31FC" w:rsidP="00C240DA">
            <w:r>
              <w:t>As an Admin, I want a main area to centralized adjust everything</w:t>
            </w:r>
          </w:p>
        </w:tc>
        <w:tc>
          <w:tcPr>
            <w:tcW w:w="611" w:type="pct"/>
          </w:tcPr>
          <w:p w14:paraId="42ECC157" w14:textId="77777777" w:rsidR="009F31FC" w:rsidRDefault="009F31FC" w:rsidP="00C240DA">
            <w:r>
              <w:t>Admin Control Panel</w:t>
            </w:r>
          </w:p>
        </w:tc>
        <w:tc>
          <w:tcPr>
            <w:tcW w:w="463" w:type="pct"/>
          </w:tcPr>
          <w:p w14:paraId="0FC1F0F0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1E44E1DC" w14:textId="77777777" w:rsidR="009F31FC" w:rsidRDefault="009F31FC" w:rsidP="00C240DA">
            <w:r>
              <w:t>Main Panel for Admin interaction to users</w:t>
            </w:r>
          </w:p>
        </w:tc>
        <w:tc>
          <w:tcPr>
            <w:tcW w:w="344" w:type="pct"/>
          </w:tcPr>
          <w:p w14:paraId="53997103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409173DB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27166463" w14:textId="77777777" w:rsidR="009F31FC" w:rsidRDefault="009F31FC" w:rsidP="00C240DA">
            <w:r>
              <w:t>Medium</w:t>
            </w:r>
          </w:p>
        </w:tc>
      </w:tr>
      <w:tr w:rsidR="009F31FC" w14:paraId="36F6241C" w14:textId="77777777" w:rsidTr="009F31FC">
        <w:tc>
          <w:tcPr>
            <w:tcW w:w="354" w:type="pct"/>
          </w:tcPr>
          <w:p w14:paraId="49F16BF8" w14:textId="77777777" w:rsidR="009F31FC" w:rsidRDefault="009F31FC" w:rsidP="00C240DA">
            <w:r>
              <w:t>US014</w:t>
            </w:r>
          </w:p>
        </w:tc>
        <w:tc>
          <w:tcPr>
            <w:tcW w:w="655" w:type="pct"/>
          </w:tcPr>
          <w:p w14:paraId="4DC7E5EE" w14:textId="77777777" w:rsidR="009F31FC" w:rsidRDefault="009F31FC" w:rsidP="00C240DA">
            <w:r>
              <w:t>Doctor Login</w:t>
            </w:r>
          </w:p>
        </w:tc>
        <w:tc>
          <w:tcPr>
            <w:tcW w:w="646" w:type="pct"/>
          </w:tcPr>
          <w:p w14:paraId="08CCB754" w14:textId="77777777" w:rsidR="009F31FC" w:rsidRDefault="009F31FC" w:rsidP="00C240DA">
            <w:r>
              <w:t>As a Doctor, I want to Sign-In to Health Services.</w:t>
            </w:r>
          </w:p>
        </w:tc>
        <w:tc>
          <w:tcPr>
            <w:tcW w:w="611" w:type="pct"/>
          </w:tcPr>
          <w:p w14:paraId="30A1B927" w14:textId="77777777" w:rsidR="009F31FC" w:rsidRDefault="009F31FC" w:rsidP="00C240DA">
            <w:r>
              <w:t>Doctor Login</w:t>
            </w:r>
          </w:p>
        </w:tc>
        <w:tc>
          <w:tcPr>
            <w:tcW w:w="463" w:type="pct"/>
          </w:tcPr>
          <w:p w14:paraId="4748EA61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53546394" w14:textId="77777777" w:rsidR="009F31FC" w:rsidRDefault="009F31FC" w:rsidP="00C240DA">
            <w:r>
              <w:t>After Admin insert, Another Portal</w:t>
            </w:r>
          </w:p>
        </w:tc>
        <w:tc>
          <w:tcPr>
            <w:tcW w:w="344" w:type="pct"/>
          </w:tcPr>
          <w:p w14:paraId="677D0486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422367C4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635090EF" w14:textId="77777777" w:rsidR="009F31FC" w:rsidRDefault="009F31FC" w:rsidP="00C240DA">
            <w:r>
              <w:t>Medium</w:t>
            </w:r>
          </w:p>
        </w:tc>
      </w:tr>
      <w:tr w:rsidR="009F31FC" w14:paraId="13C66873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1BD42196" w14:textId="77777777" w:rsidR="009F31FC" w:rsidRDefault="009F31FC" w:rsidP="00C240DA">
            <w:r>
              <w:t>US015</w:t>
            </w:r>
          </w:p>
        </w:tc>
        <w:tc>
          <w:tcPr>
            <w:tcW w:w="655" w:type="pct"/>
          </w:tcPr>
          <w:p w14:paraId="3419420C" w14:textId="77777777" w:rsidR="009F31FC" w:rsidRDefault="009F31FC" w:rsidP="00C240DA">
            <w:r>
              <w:t xml:space="preserve">Ajax confirmation </w:t>
            </w:r>
            <w:proofErr w:type="spellStart"/>
            <w:r>
              <w:t>Bootbox</w:t>
            </w:r>
            <w:proofErr w:type="spellEnd"/>
            <w:r>
              <w:t xml:space="preserve"> to </w:t>
            </w:r>
            <w:r>
              <w:lastRenderedPageBreak/>
              <w:t xml:space="preserve">Controller </w:t>
            </w:r>
            <w:proofErr w:type="spellStart"/>
            <w:r>
              <w:t>HTTPreq</w:t>
            </w:r>
            <w:proofErr w:type="spellEnd"/>
          </w:p>
        </w:tc>
        <w:tc>
          <w:tcPr>
            <w:tcW w:w="646" w:type="pct"/>
          </w:tcPr>
          <w:p w14:paraId="480795EF" w14:textId="77777777" w:rsidR="009F31FC" w:rsidRDefault="009F31FC" w:rsidP="00C240DA"/>
        </w:tc>
        <w:tc>
          <w:tcPr>
            <w:tcW w:w="611" w:type="pct"/>
          </w:tcPr>
          <w:p w14:paraId="660FC7EA" w14:textId="77777777" w:rsidR="009F31FC" w:rsidRDefault="009F31FC" w:rsidP="00C240DA">
            <w:r>
              <w:t>Patient Schedules an Appointment</w:t>
            </w:r>
          </w:p>
        </w:tc>
        <w:tc>
          <w:tcPr>
            <w:tcW w:w="463" w:type="pct"/>
          </w:tcPr>
          <w:p w14:paraId="067550E6" w14:textId="77777777" w:rsidR="009F31FC" w:rsidRDefault="009F31FC" w:rsidP="00C240DA">
            <w:r>
              <w:t>New</w:t>
            </w:r>
          </w:p>
        </w:tc>
        <w:tc>
          <w:tcPr>
            <w:tcW w:w="1110" w:type="pct"/>
          </w:tcPr>
          <w:p w14:paraId="5DAD48D1" w14:textId="77777777" w:rsidR="009F31FC" w:rsidRDefault="009F31FC" w:rsidP="00C240DA"/>
        </w:tc>
        <w:tc>
          <w:tcPr>
            <w:tcW w:w="344" w:type="pct"/>
          </w:tcPr>
          <w:p w14:paraId="5BCF5BC8" w14:textId="77777777" w:rsidR="009F31FC" w:rsidRDefault="009F31FC" w:rsidP="00C240DA"/>
        </w:tc>
        <w:tc>
          <w:tcPr>
            <w:tcW w:w="408" w:type="pct"/>
          </w:tcPr>
          <w:p w14:paraId="3D00EA0A" w14:textId="77777777" w:rsidR="009F31FC" w:rsidRDefault="009F31FC" w:rsidP="00C240DA"/>
        </w:tc>
        <w:tc>
          <w:tcPr>
            <w:tcW w:w="409" w:type="pct"/>
          </w:tcPr>
          <w:p w14:paraId="671F4810" w14:textId="77777777" w:rsidR="009F31FC" w:rsidRDefault="009F31FC" w:rsidP="00C240DA"/>
        </w:tc>
      </w:tr>
      <w:tr w:rsidR="009F31FC" w14:paraId="4FBFA6C3" w14:textId="77777777" w:rsidTr="009F31FC">
        <w:tc>
          <w:tcPr>
            <w:tcW w:w="354" w:type="pct"/>
          </w:tcPr>
          <w:p w14:paraId="3DA1C6FD" w14:textId="77777777" w:rsidR="009F31FC" w:rsidRDefault="009F31FC" w:rsidP="00C240DA">
            <w:r>
              <w:t>US017</w:t>
            </w:r>
          </w:p>
        </w:tc>
        <w:tc>
          <w:tcPr>
            <w:tcW w:w="655" w:type="pct"/>
          </w:tcPr>
          <w:p w14:paraId="025BAF21" w14:textId="77777777" w:rsidR="009F31FC" w:rsidRDefault="009F31FC" w:rsidP="00C240DA">
            <w:r>
              <w:t>Documentation of e-Health</w:t>
            </w:r>
          </w:p>
        </w:tc>
        <w:tc>
          <w:tcPr>
            <w:tcW w:w="646" w:type="pct"/>
          </w:tcPr>
          <w:p w14:paraId="125A48F4" w14:textId="77777777" w:rsidR="009F31FC" w:rsidRDefault="009F31FC" w:rsidP="00C240DA"/>
        </w:tc>
        <w:tc>
          <w:tcPr>
            <w:tcW w:w="611" w:type="pct"/>
          </w:tcPr>
          <w:p w14:paraId="2CAD6274" w14:textId="77777777" w:rsidR="009F31FC" w:rsidRDefault="009F31FC" w:rsidP="00C240DA">
            <w:r>
              <w:t>General Epic</w:t>
            </w:r>
          </w:p>
        </w:tc>
        <w:tc>
          <w:tcPr>
            <w:tcW w:w="463" w:type="pct"/>
          </w:tcPr>
          <w:p w14:paraId="12A6D442" w14:textId="77777777" w:rsidR="009F31FC" w:rsidRDefault="009F31FC" w:rsidP="00C240DA">
            <w:r>
              <w:t>New</w:t>
            </w:r>
          </w:p>
        </w:tc>
        <w:tc>
          <w:tcPr>
            <w:tcW w:w="1110" w:type="pct"/>
          </w:tcPr>
          <w:p w14:paraId="2529B2D5" w14:textId="77777777" w:rsidR="009F31FC" w:rsidRDefault="009F31FC" w:rsidP="00C240DA"/>
        </w:tc>
        <w:tc>
          <w:tcPr>
            <w:tcW w:w="344" w:type="pct"/>
          </w:tcPr>
          <w:p w14:paraId="4BBE5A76" w14:textId="77777777" w:rsidR="009F31FC" w:rsidRDefault="009F31FC" w:rsidP="00C240DA"/>
        </w:tc>
        <w:tc>
          <w:tcPr>
            <w:tcW w:w="408" w:type="pct"/>
          </w:tcPr>
          <w:p w14:paraId="60A14CD6" w14:textId="77777777" w:rsidR="009F31FC" w:rsidRDefault="009F31FC" w:rsidP="00C240DA"/>
        </w:tc>
        <w:tc>
          <w:tcPr>
            <w:tcW w:w="409" w:type="pct"/>
          </w:tcPr>
          <w:p w14:paraId="270DA421" w14:textId="77777777" w:rsidR="009F31FC" w:rsidRDefault="009F31FC" w:rsidP="00C240DA"/>
        </w:tc>
      </w:tr>
      <w:tr w:rsidR="009F31FC" w14:paraId="0214396D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066D79EF" w14:textId="77777777" w:rsidR="009F31FC" w:rsidRDefault="009F31FC" w:rsidP="00C240DA">
            <w:r>
              <w:t>US016</w:t>
            </w:r>
          </w:p>
        </w:tc>
        <w:tc>
          <w:tcPr>
            <w:tcW w:w="655" w:type="pct"/>
          </w:tcPr>
          <w:p w14:paraId="30EB794D" w14:textId="77777777" w:rsidR="009F31FC" w:rsidRDefault="009F31FC" w:rsidP="00C240DA">
            <w:r>
              <w:t>Patients delete Schedules Appointments</w:t>
            </w:r>
          </w:p>
        </w:tc>
        <w:tc>
          <w:tcPr>
            <w:tcW w:w="646" w:type="pct"/>
          </w:tcPr>
          <w:p w14:paraId="549950A5" w14:textId="77777777" w:rsidR="009F31FC" w:rsidRDefault="009F31FC" w:rsidP="00C240DA"/>
        </w:tc>
        <w:tc>
          <w:tcPr>
            <w:tcW w:w="611" w:type="pct"/>
          </w:tcPr>
          <w:p w14:paraId="18B7A355" w14:textId="77777777" w:rsidR="009F31FC" w:rsidRDefault="009F31FC" w:rsidP="00C240DA">
            <w:r>
              <w:t>Patient Gets Scheduled Appointments</w:t>
            </w:r>
          </w:p>
        </w:tc>
        <w:tc>
          <w:tcPr>
            <w:tcW w:w="463" w:type="pct"/>
          </w:tcPr>
          <w:p w14:paraId="5801C21A" w14:textId="77777777" w:rsidR="009F31FC" w:rsidRDefault="009F31FC" w:rsidP="00C240DA">
            <w:r>
              <w:t>New</w:t>
            </w:r>
          </w:p>
        </w:tc>
        <w:tc>
          <w:tcPr>
            <w:tcW w:w="1110" w:type="pct"/>
          </w:tcPr>
          <w:p w14:paraId="5680518F" w14:textId="77777777" w:rsidR="009F31FC" w:rsidRDefault="009F31FC" w:rsidP="00C240DA"/>
        </w:tc>
        <w:tc>
          <w:tcPr>
            <w:tcW w:w="344" w:type="pct"/>
          </w:tcPr>
          <w:p w14:paraId="13C5CD4B" w14:textId="77777777" w:rsidR="009F31FC" w:rsidRDefault="009F31FC" w:rsidP="00C240DA"/>
        </w:tc>
        <w:tc>
          <w:tcPr>
            <w:tcW w:w="408" w:type="pct"/>
          </w:tcPr>
          <w:p w14:paraId="266170C4" w14:textId="77777777" w:rsidR="009F31FC" w:rsidRDefault="009F31FC" w:rsidP="00C240DA"/>
        </w:tc>
        <w:tc>
          <w:tcPr>
            <w:tcW w:w="409" w:type="pct"/>
          </w:tcPr>
          <w:p w14:paraId="032FE3BA" w14:textId="77777777" w:rsidR="009F31FC" w:rsidRDefault="009F31FC" w:rsidP="00C240DA"/>
        </w:tc>
      </w:tr>
    </w:tbl>
    <w:p w14:paraId="5CEBBAC6" w14:textId="77777777" w:rsidR="009F31FC" w:rsidRDefault="009F31FC" w:rsidP="009F31FC"/>
    <w:p w14:paraId="144244A7" w14:textId="7630ECE8" w:rsidR="00A95014" w:rsidRDefault="00A95014" w:rsidP="00923E08">
      <w:pPr>
        <w:pStyle w:val="ListBullet"/>
        <w:numPr>
          <w:ilvl w:val="0"/>
          <w:numId w:val="0"/>
        </w:numPr>
      </w:pPr>
    </w:p>
    <w:p w14:paraId="4DFD680E" w14:textId="0D8DD0F5" w:rsidR="009B2841" w:rsidRDefault="009B2841" w:rsidP="00923E08">
      <w:pPr>
        <w:pStyle w:val="ListBullet"/>
        <w:numPr>
          <w:ilvl w:val="0"/>
          <w:numId w:val="0"/>
        </w:numPr>
      </w:pPr>
    </w:p>
    <w:p w14:paraId="149601C0" w14:textId="60169BAB" w:rsidR="009B2841" w:rsidRDefault="009B2841" w:rsidP="00923E08">
      <w:pPr>
        <w:pStyle w:val="ListBullet"/>
        <w:numPr>
          <w:ilvl w:val="0"/>
          <w:numId w:val="0"/>
        </w:numPr>
      </w:pPr>
    </w:p>
    <w:p w14:paraId="5E5EE4E8" w14:textId="33FA3430" w:rsidR="009B2841" w:rsidRDefault="009B2841" w:rsidP="00923E08">
      <w:pPr>
        <w:pStyle w:val="ListBullet"/>
        <w:numPr>
          <w:ilvl w:val="0"/>
          <w:numId w:val="0"/>
        </w:numPr>
      </w:pPr>
    </w:p>
    <w:p w14:paraId="20B0E5EA" w14:textId="23D336A5" w:rsidR="009B2841" w:rsidRDefault="009B2841" w:rsidP="00923E08">
      <w:pPr>
        <w:pStyle w:val="ListBullet"/>
        <w:numPr>
          <w:ilvl w:val="0"/>
          <w:numId w:val="0"/>
        </w:numPr>
      </w:pPr>
    </w:p>
    <w:p w14:paraId="78E40F89" w14:textId="7E2627B6" w:rsidR="009B2841" w:rsidRDefault="009B2841" w:rsidP="00923E08">
      <w:pPr>
        <w:pStyle w:val="ListBullet"/>
        <w:numPr>
          <w:ilvl w:val="0"/>
          <w:numId w:val="0"/>
        </w:numPr>
      </w:pPr>
    </w:p>
    <w:p w14:paraId="18CE5D3E" w14:textId="53B5F5C0" w:rsidR="009B2841" w:rsidRDefault="009B2841" w:rsidP="00923E08">
      <w:pPr>
        <w:pStyle w:val="ListBullet"/>
        <w:numPr>
          <w:ilvl w:val="0"/>
          <w:numId w:val="0"/>
        </w:numPr>
      </w:pPr>
    </w:p>
    <w:p w14:paraId="06A1AA09" w14:textId="4CCFD01A" w:rsidR="009B2841" w:rsidRDefault="009B2841" w:rsidP="00923E08">
      <w:pPr>
        <w:pStyle w:val="ListBullet"/>
        <w:numPr>
          <w:ilvl w:val="0"/>
          <w:numId w:val="0"/>
        </w:numPr>
      </w:pPr>
    </w:p>
    <w:p w14:paraId="5B6F4278" w14:textId="267C3D5B" w:rsidR="009B2841" w:rsidRDefault="009B2841" w:rsidP="00923E08">
      <w:pPr>
        <w:pStyle w:val="ListBullet"/>
        <w:numPr>
          <w:ilvl w:val="0"/>
          <w:numId w:val="0"/>
        </w:numPr>
      </w:pPr>
    </w:p>
    <w:p w14:paraId="074A8C33" w14:textId="6590B38B" w:rsidR="009B2841" w:rsidRDefault="009B2841" w:rsidP="00923E08">
      <w:pPr>
        <w:pStyle w:val="ListBullet"/>
        <w:numPr>
          <w:ilvl w:val="0"/>
          <w:numId w:val="0"/>
        </w:numPr>
      </w:pPr>
    </w:p>
    <w:p w14:paraId="7B44B9E7" w14:textId="77777777" w:rsidR="009B2841" w:rsidRDefault="009B2841" w:rsidP="00923E08">
      <w:pPr>
        <w:pStyle w:val="ListBullet"/>
        <w:numPr>
          <w:ilvl w:val="0"/>
          <w:numId w:val="0"/>
        </w:numPr>
      </w:pPr>
    </w:p>
    <w:p w14:paraId="382C75AA" w14:textId="4BAE5BD6" w:rsidR="00BA421A" w:rsidRDefault="00DE28C6" w:rsidP="00D06CFA">
      <w:pPr>
        <w:pStyle w:val="Sout"/>
      </w:pPr>
      <w:bookmarkStart w:id="36" w:name="_Toc73208100"/>
      <w:r>
        <w:lastRenderedPageBreak/>
        <w:t>2.6.7</w:t>
      </w:r>
      <w:r w:rsidRPr="00F44DAC">
        <w:t xml:space="preserve">. </w:t>
      </w:r>
      <w:r>
        <w:t>Project Deliverables – Release Planning</w:t>
      </w:r>
      <w:bookmarkEnd w:id="36"/>
    </w:p>
    <w:p w14:paraId="7B060631" w14:textId="2226A4CC" w:rsidR="00D06CFA" w:rsidRDefault="00D06CFA" w:rsidP="00D06CFA">
      <w:pPr>
        <w:pStyle w:val="Graphheading4"/>
      </w:pPr>
      <w:r>
        <w:t>2.6.7.1. Project Deliverables</w:t>
      </w:r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1740"/>
        <w:gridCol w:w="2920"/>
        <w:gridCol w:w="1140"/>
        <w:gridCol w:w="1140"/>
        <w:gridCol w:w="1140"/>
        <w:gridCol w:w="1740"/>
      </w:tblGrid>
      <w:tr w:rsidR="00BA421A" w14:paraId="16BE18C0" w14:textId="77777777" w:rsidTr="00C2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40" w:type="dxa"/>
          </w:tcPr>
          <w:p w14:paraId="1CAABF18" w14:textId="77777777" w:rsidR="00BA421A" w:rsidRDefault="00BA421A" w:rsidP="00C240DA">
            <w:r>
              <w:t>Deliverable</w:t>
            </w:r>
          </w:p>
        </w:tc>
        <w:tc>
          <w:tcPr>
            <w:tcW w:w="2920" w:type="dxa"/>
          </w:tcPr>
          <w:p w14:paraId="5D71C85E" w14:textId="77777777" w:rsidR="00BA421A" w:rsidRDefault="00BA421A" w:rsidP="00C240DA">
            <w:r>
              <w:t>Description</w:t>
            </w:r>
          </w:p>
        </w:tc>
        <w:tc>
          <w:tcPr>
            <w:tcW w:w="1140" w:type="dxa"/>
          </w:tcPr>
          <w:p w14:paraId="7120B761" w14:textId="77777777" w:rsidR="00BA421A" w:rsidRDefault="00BA421A" w:rsidP="00C240DA">
            <w:r>
              <w:t>Planned Release Date</w:t>
            </w:r>
          </w:p>
        </w:tc>
        <w:tc>
          <w:tcPr>
            <w:tcW w:w="1140" w:type="dxa"/>
          </w:tcPr>
          <w:p w14:paraId="0F280066" w14:textId="77777777" w:rsidR="00BA421A" w:rsidRDefault="00BA421A" w:rsidP="00C240DA">
            <w:r>
              <w:t>Priority</w:t>
            </w:r>
          </w:p>
        </w:tc>
        <w:tc>
          <w:tcPr>
            <w:tcW w:w="1140" w:type="dxa"/>
          </w:tcPr>
          <w:p w14:paraId="0CA3FBC9" w14:textId="77777777" w:rsidR="00BA421A" w:rsidRDefault="00BA421A" w:rsidP="00C240DA">
            <w:r>
              <w:t>Status</w:t>
            </w:r>
          </w:p>
        </w:tc>
        <w:tc>
          <w:tcPr>
            <w:tcW w:w="1740" w:type="dxa"/>
          </w:tcPr>
          <w:p w14:paraId="09FF0060" w14:textId="77777777" w:rsidR="00BA421A" w:rsidRDefault="00BA421A" w:rsidP="00C240DA">
            <w:r>
              <w:t>Owner</w:t>
            </w:r>
          </w:p>
        </w:tc>
      </w:tr>
      <w:tr w:rsidR="00BA421A" w14:paraId="59636654" w14:textId="77777777" w:rsidTr="00C240DA">
        <w:tc>
          <w:tcPr>
            <w:tcW w:w="1740" w:type="dxa"/>
          </w:tcPr>
          <w:p w14:paraId="15C8483B" w14:textId="77777777" w:rsidR="00BA421A" w:rsidRDefault="00BA421A" w:rsidP="00C240DA">
            <w:r>
              <w:t>e-Health (web)</w:t>
            </w:r>
          </w:p>
        </w:tc>
        <w:tc>
          <w:tcPr>
            <w:tcW w:w="2920" w:type="dxa"/>
          </w:tcPr>
          <w:p w14:paraId="3F87C80A" w14:textId="77777777" w:rsidR="00BA421A" w:rsidRDefault="00BA421A" w:rsidP="00C240DA">
            <w:r>
              <w:t>A web-based online Health Services system that automates and facilitates the whole process of Health Monitoring</w:t>
            </w:r>
          </w:p>
        </w:tc>
        <w:tc>
          <w:tcPr>
            <w:tcW w:w="1140" w:type="dxa"/>
          </w:tcPr>
          <w:p w14:paraId="571201D8" w14:textId="77777777" w:rsidR="00BA421A" w:rsidRDefault="00BA421A" w:rsidP="00C240DA">
            <w:r>
              <w:t>2021-07-20</w:t>
            </w:r>
          </w:p>
        </w:tc>
        <w:tc>
          <w:tcPr>
            <w:tcW w:w="1140" w:type="dxa"/>
          </w:tcPr>
          <w:p w14:paraId="68DDAFFB" w14:textId="77777777" w:rsidR="00BA421A" w:rsidRDefault="00BA421A" w:rsidP="00C240DA">
            <w:r>
              <w:t>High</w:t>
            </w:r>
          </w:p>
        </w:tc>
        <w:tc>
          <w:tcPr>
            <w:tcW w:w="1140" w:type="dxa"/>
          </w:tcPr>
          <w:p w14:paraId="1BB51B55" w14:textId="77777777" w:rsidR="00BA421A" w:rsidRDefault="00BA421A" w:rsidP="00C240DA">
            <w:r>
              <w:t>In Progress</w:t>
            </w:r>
          </w:p>
        </w:tc>
        <w:tc>
          <w:tcPr>
            <w:tcW w:w="1740" w:type="dxa"/>
          </w:tcPr>
          <w:p w14:paraId="0DE65BFB" w14:textId="6BABD1D5" w:rsidR="00BA421A" w:rsidRDefault="006945D7" w:rsidP="00C240DA">
            <w:r>
              <w:t>Michail</w:t>
            </w:r>
          </w:p>
        </w:tc>
      </w:tr>
    </w:tbl>
    <w:p w14:paraId="50E7E9FB" w14:textId="013594B6" w:rsidR="00D06CFA" w:rsidRPr="00D06CFA" w:rsidRDefault="00D06CFA" w:rsidP="006E5228">
      <w:pPr>
        <w:pStyle w:val="Graphheading4"/>
      </w:pPr>
      <w:r>
        <w:t>2.6.7.1. Release Configuration</w:t>
      </w:r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2460"/>
        <w:gridCol w:w="4960"/>
        <w:gridCol w:w="2460"/>
      </w:tblGrid>
      <w:tr w:rsidR="00BA421A" w14:paraId="3206E323" w14:textId="77777777" w:rsidTr="00C2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60" w:type="dxa"/>
          </w:tcPr>
          <w:p w14:paraId="650C3DD5" w14:textId="77777777" w:rsidR="00BA421A" w:rsidRDefault="00BA421A" w:rsidP="00C240DA">
            <w:r>
              <w:t>Release</w:t>
            </w:r>
          </w:p>
        </w:tc>
        <w:tc>
          <w:tcPr>
            <w:tcW w:w="4960" w:type="dxa"/>
          </w:tcPr>
          <w:p w14:paraId="21AD03F3" w14:textId="77777777" w:rsidR="00BA421A" w:rsidRDefault="00BA421A" w:rsidP="00C240DA">
            <w:r>
              <w:t>Description</w:t>
            </w:r>
          </w:p>
        </w:tc>
        <w:tc>
          <w:tcPr>
            <w:tcW w:w="2460" w:type="dxa"/>
          </w:tcPr>
          <w:p w14:paraId="057D4684" w14:textId="77777777" w:rsidR="00BA421A" w:rsidRDefault="00BA421A" w:rsidP="00C240DA">
            <w:r>
              <w:t>Planned Release Date</w:t>
            </w:r>
          </w:p>
        </w:tc>
      </w:tr>
      <w:tr w:rsidR="00BA421A" w14:paraId="47DD7882" w14:textId="77777777" w:rsidTr="00C240DA">
        <w:tc>
          <w:tcPr>
            <w:tcW w:w="2460" w:type="dxa"/>
          </w:tcPr>
          <w:p w14:paraId="4D447D7F" w14:textId="77777777" w:rsidR="00BA421A" w:rsidRDefault="00BA421A" w:rsidP="00C240DA">
            <w:r>
              <w:t>Release 1.0</w:t>
            </w:r>
          </w:p>
        </w:tc>
        <w:tc>
          <w:tcPr>
            <w:tcW w:w="4960" w:type="dxa"/>
          </w:tcPr>
          <w:p w14:paraId="578F4B6D" w14:textId="77777777" w:rsidR="00BA421A" w:rsidRDefault="00BA421A" w:rsidP="00C240DA">
            <w:r>
              <w:t>Support some of major features of the web-based e-Health online system.</w:t>
            </w:r>
          </w:p>
        </w:tc>
        <w:tc>
          <w:tcPr>
            <w:tcW w:w="2460" w:type="dxa"/>
          </w:tcPr>
          <w:p w14:paraId="2F4D69B8" w14:textId="77777777" w:rsidR="00BA421A" w:rsidRDefault="00BA421A" w:rsidP="00C240DA">
            <w:r>
              <w:t>2021-05-01</w:t>
            </w:r>
          </w:p>
        </w:tc>
      </w:tr>
      <w:tr w:rsidR="00BA421A" w14:paraId="341AFB96" w14:textId="77777777" w:rsidTr="00C240DA">
        <w:tc>
          <w:tcPr>
            <w:tcW w:w="2460" w:type="dxa"/>
          </w:tcPr>
          <w:p w14:paraId="1664E3B4" w14:textId="77777777" w:rsidR="00BA421A" w:rsidRDefault="00BA421A" w:rsidP="00C240DA">
            <w:r>
              <w:t>Release 1.1</w:t>
            </w:r>
          </w:p>
        </w:tc>
        <w:tc>
          <w:tcPr>
            <w:tcW w:w="4960" w:type="dxa"/>
          </w:tcPr>
          <w:p w14:paraId="37802704" w14:textId="77777777" w:rsidR="00BA421A" w:rsidRDefault="00BA421A" w:rsidP="00C240DA">
            <w:r>
              <w:t>Completion of Documentation of e-Health Services system.</w:t>
            </w:r>
          </w:p>
        </w:tc>
        <w:tc>
          <w:tcPr>
            <w:tcW w:w="2460" w:type="dxa"/>
          </w:tcPr>
          <w:p w14:paraId="4A6587E3" w14:textId="77777777" w:rsidR="00BA421A" w:rsidRDefault="00BA421A" w:rsidP="00C240DA">
            <w:r>
              <w:t>2021-06-01</w:t>
            </w:r>
          </w:p>
        </w:tc>
      </w:tr>
      <w:tr w:rsidR="00BA421A" w14:paraId="70386F69" w14:textId="77777777" w:rsidTr="00C240DA">
        <w:tc>
          <w:tcPr>
            <w:tcW w:w="2460" w:type="dxa"/>
          </w:tcPr>
          <w:p w14:paraId="0A328775" w14:textId="77777777" w:rsidR="00BA421A" w:rsidRDefault="00BA421A" w:rsidP="00C240DA">
            <w:r>
              <w:t>Release 1.2</w:t>
            </w:r>
          </w:p>
        </w:tc>
        <w:tc>
          <w:tcPr>
            <w:tcW w:w="4960" w:type="dxa"/>
          </w:tcPr>
          <w:p w14:paraId="4F833E70" w14:textId="77777777" w:rsidR="00BA421A" w:rsidRDefault="00BA421A" w:rsidP="00C240DA">
            <w:r>
              <w:t>Support the most of major features of the web-based e-Health online system.</w:t>
            </w:r>
          </w:p>
        </w:tc>
        <w:tc>
          <w:tcPr>
            <w:tcW w:w="2460" w:type="dxa"/>
          </w:tcPr>
          <w:p w14:paraId="78FF2B98" w14:textId="77777777" w:rsidR="00BA421A" w:rsidRDefault="00BA421A" w:rsidP="00C240DA">
            <w:r>
              <w:t>2021-06-20</w:t>
            </w:r>
          </w:p>
        </w:tc>
      </w:tr>
      <w:tr w:rsidR="00BA421A" w14:paraId="200D0F3F" w14:textId="77777777" w:rsidTr="00C240DA">
        <w:tc>
          <w:tcPr>
            <w:tcW w:w="2460" w:type="dxa"/>
          </w:tcPr>
          <w:p w14:paraId="4016FF76" w14:textId="77777777" w:rsidR="00BA421A" w:rsidRDefault="00BA421A" w:rsidP="00C240DA">
            <w:r>
              <w:t>Release 2.0</w:t>
            </w:r>
          </w:p>
        </w:tc>
        <w:tc>
          <w:tcPr>
            <w:tcW w:w="4960" w:type="dxa"/>
          </w:tcPr>
          <w:p w14:paraId="4D53367F" w14:textId="77777777" w:rsidR="00BA421A" w:rsidRDefault="00BA421A" w:rsidP="00C240DA">
            <w:r>
              <w:t>Completion of the web version of e-health online system.</w:t>
            </w:r>
          </w:p>
        </w:tc>
        <w:tc>
          <w:tcPr>
            <w:tcW w:w="2460" w:type="dxa"/>
          </w:tcPr>
          <w:p w14:paraId="0C5E7DCE" w14:textId="77777777" w:rsidR="00BA421A" w:rsidRDefault="00BA421A" w:rsidP="00C240DA">
            <w:r>
              <w:t>2021-07-20</w:t>
            </w:r>
          </w:p>
        </w:tc>
      </w:tr>
    </w:tbl>
    <w:p w14:paraId="33BD67E1" w14:textId="6668095E" w:rsidR="00A95014" w:rsidRDefault="007F195B" w:rsidP="00A95014">
      <w:pPr>
        <w:pStyle w:val="Heading2"/>
      </w:pPr>
      <w:bookmarkStart w:id="37" w:name="_Toc73208101"/>
      <w:r>
        <w:t>2.7</w:t>
      </w:r>
      <w:r w:rsidR="00A95014" w:rsidRPr="00A95014">
        <w:t>. Sprint Planning Meeting Agenda</w:t>
      </w:r>
      <w:bookmarkEnd w:id="37"/>
    </w:p>
    <w:p w14:paraId="7106A2D6" w14:textId="26A1E953" w:rsidR="00A95014" w:rsidRDefault="00A95014" w:rsidP="00A95014"/>
    <w:p w14:paraId="2C80D91D" w14:textId="74A4D297" w:rsidR="00A95014" w:rsidRPr="00A95014" w:rsidRDefault="007F195B" w:rsidP="007F195B">
      <w:pPr>
        <w:pStyle w:val="Graphheading4"/>
      </w:pPr>
      <w:r>
        <w:t xml:space="preserve">2.7.1. </w:t>
      </w:r>
      <w:r w:rsidR="00A95014" w:rsidRPr="00A95014">
        <w:t>Sprint Planning Meeting Agenda</w:t>
      </w:r>
    </w:p>
    <w:tbl>
      <w:tblPr>
        <w:tblStyle w:val="TableNormalSided"/>
        <w:tblW w:w="5000" w:type="pct"/>
        <w:tblLook w:val="04A0" w:firstRow="1" w:lastRow="0" w:firstColumn="1" w:lastColumn="0" w:noHBand="0" w:noVBand="1"/>
      </w:tblPr>
      <w:tblGrid>
        <w:gridCol w:w="1986"/>
        <w:gridCol w:w="8084"/>
      </w:tblGrid>
      <w:tr w:rsidR="00A95014" w14:paraId="7669077B" w14:textId="77777777" w:rsidTr="00761AA6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0446FAEF" w14:textId="77777777" w:rsidR="00A95014" w:rsidRDefault="00A95014" w:rsidP="007777A9">
            <w:r>
              <w:t>Date</w:t>
            </w:r>
          </w:p>
        </w:tc>
        <w:tc>
          <w:tcPr>
            <w:tcW w:w="4014" w:type="pct"/>
          </w:tcPr>
          <w:p w14:paraId="32154E49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2021-08-01</w:t>
            </w:r>
          </w:p>
        </w:tc>
      </w:tr>
      <w:tr w:rsidR="00A95014" w14:paraId="7C6479D1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3650E608" w14:textId="77777777" w:rsidR="00A95014" w:rsidRDefault="00A95014" w:rsidP="007777A9">
            <w:r>
              <w:t>Time</w:t>
            </w:r>
          </w:p>
        </w:tc>
        <w:tc>
          <w:tcPr>
            <w:tcW w:w="4014" w:type="pct"/>
          </w:tcPr>
          <w:p w14:paraId="58958D8F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09:00</w:t>
            </w:r>
          </w:p>
        </w:tc>
      </w:tr>
      <w:tr w:rsidR="00A95014" w14:paraId="34894C8F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35A24315" w14:textId="77777777" w:rsidR="00A95014" w:rsidRDefault="00A95014" w:rsidP="007777A9">
            <w:r>
              <w:lastRenderedPageBreak/>
              <w:t>Location</w:t>
            </w:r>
          </w:p>
        </w:tc>
        <w:tc>
          <w:tcPr>
            <w:tcW w:w="4014" w:type="pct"/>
          </w:tcPr>
          <w:p w14:paraId="2CF455B8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Teams</w:t>
            </w:r>
          </w:p>
        </w:tc>
      </w:tr>
      <w:tr w:rsidR="00A95014" w14:paraId="2B50C4FA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124AE630" w14:textId="77777777" w:rsidR="00A95014" w:rsidRDefault="00A95014" w:rsidP="007777A9">
            <w:r>
              <w:t>Prepared by</w:t>
            </w:r>
          </w:p>
        </w:tc>
        <w:tc>
          <w:tcPr>
            <w:tcW w:w="4014" w:type="pct"/>
          </w:tcPr>
          <w:p w14:paraId="5E6D89EA" w14:textId="39E51F23" w:rsidR="00A95014" w:rsidRDefault="00761AA6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A95014" w14:paraId="760D8C04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54A18508" w14:textId="77777777" w:rsidR="00A95014" w:rsidRDefault="00A95014" w:rsidP="007777A9">
            <w:r>
              <w:t>Attendees</w:t>
            </w:r>
          </w:p>
        </w:tc>
        <w:tc>
          <w:tcPr>
            <w:tcW w:w="4014" w:type="pct"/>
          </w:tcPr>
          <w:p w14:paraId="5379786B" w14:textId="0D52AB97" w:rsidR="00A95014" w:rsidRDefault="00761AA6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</w:tbl>
    <w:p w14:paraId="00C16BEB" w14:textId="4D77FB9B" w:rsidR="00A95014" w:rsidRDefault="007F195B" w:rsidP="007F195B">
      <w:pPr>
        <w:pStyle w:val="Graphheading4"/>
      </w:pPr>
      <w:r>
        <w:t>2.7.2</w:t>
      </w:r>
      <w:r w:rsidR="00A95014">
        <w:t>. Agenda Topics</w:t>
      </w:r>
    </w:p>
    <w:tbl>
      <w:tblPr>
        <w:tblStyle w:val="TableStyle1"/>
        <w:tblW w:w="5000" w:type="pct"/>
        <w:tblLook w:val="04A0" w:firstRow="1" w:lastRow="0" w:firstColumn="1" w:lastColumn="0" w:noHBand="0" w:noVBand="1"/>
      </w:tblPr>
      <w:tblGrid>
        <w:gridCol w:w="5056"/>
        <w:gridCol w:w="2507"/>
        <w:gridCol w:w="2507"/>
      </w:tblGrid>
      <w:tr w:rsidR="00A95014" w14:paraId="04F42347" w14:textId="77777777" w:rsidTr="00761A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10" w:type="pct"/>
          </w:tcPr>
          <w:p w14:paraId="1755D098" w14:textId="77777777" w:rsidR="00A95014" w:rsidRDefault="00A95014" w:rsidP="007777A9">
            <w:r>
              <w:t>Topic</w:t>
            </w:r>
          </w:p>
        </w:tc>
        <w:tc>
          <w:tcPr>
            <w:tcW w:w="1245" w:type="pct"/>
          </w:tcPr>
          <w:p w14:paraId="52300FDD" w14:textId="77777777" w:rsidR="00A95014" w:rsidRDefault="00A95014" w:rsidP="007777A9">
            <w:r>
              <w:t>Presenter</w:t>
            </w:r>
          </w:p>
        </w:tc>
        <w:tc>
          <w:tcPr>
            <w:tcW w:w="1245" w:type="pct"/>
          </w:tcPr>
          <w:p w14:paraId="18DD82EB" w14:textId="77777777" w:rsidR="00A95014" w:rsidRDefault="00A95014" w:rsidP="007777A9">
            <w:r>
              <w:t>Time Allotted</w:t>
            </w:r>
          </w:p>
        </w:tc>
      </w:tr>
      <w:tr w:rsidR="00A95014" w14:paraId="3AE8081C" w14:textId="77777777" w:rsidTr="00761AA6">
        <w:tc>
          <w:tcPr>
            <w:tcW w:w="2510" w:type="pct"/>
          </w:tcPr>
          <w:p w14:paraId="24FA0D39" w14:textId="77777777" w:rsidR="00A95014" w:rsidRDefault="00A95014" w:rsidP="007777A9">
            <w:r>
              <w:t>Project Initiation and Vision of Business</w:t>
            </w:r>
          </w:p>
        </w:tc>
        <w:tc>
          <w:tcPr>
            <w:tcW w:w="1245" w:type="pct"/>
          </w:tcPr>
          <w:p w14:paraId="27DA008D" w14:textId="0EB7687A" w:rsidR="00A95014" w:rsidRDefault="004D20B3" w:rsidP="007777A9">
            <w:r>
              <w:t>Michail</w:t>
            </w:r>
          </w:p>
        </w:tc>
        <w:tc>
          <w:tcPr>
            <w:tcW w:w="1245" w:type="pct"/>
          </w:tcPr>
          <w:p w14:paraId="7153E794" w14:textId="77777777" w:rsidR="00A95014" w:rsidRDefault="00A95014" w:rsidP="007777A9">
            <w:r>
              <w:t>10 mins</w:t>
            </w:r>
          </w:p>
        </w:tc>
      </w:tr>
      <w:tr w:rsidR="00A95014" w14:paraId="281D8F5E" w14:textId="77777777" w:rsidTr="00761AA6">
        <w:tc>
          <w:tcPr>
            <w:tcW w:w="2510" w:type="pct"/>
          </w:tcPr>
          <w:p w14:paraId="728BF103" w14:textId="77777777" w:rsidR="00A95014" w:rsidRDefault="00A95014" w:rsidP="007777A9">
            <w:r>
              <w:t>Select user stories to support in this sprint</w:t>
            </w:r>
          </w:p>
        </w:tc>
        <w:tc>
          <w:tcPr>
            <w:tcW w:w="1245" w:type="pct"/>
          </w:tcPr>
          <w:p w14:paraId="7DA9EDEE" w14:textId="77601DA0" w:rsidR="00A95014" w:rsidRDefault="004D20B3" w:rsidP="007777A9">
            <w:r>
              <w:t>Michail</w:t>
            </w:r>
          </w:p>
        </w:tc>
        <w:tc>
          <w:tcPr>
            <w:tcW w:w="1245" w:type="pct"/>
          </w:tcPr>
          <w:p w14:paraId="7B19CEC0" w14:textId="77777777" w:rsidR="00A95014" w:rsidRDefault="00A95014" w:rsidP="007777A9">
            <w:r>
              <w:t>20 mins</w:t>
            </w:r>
          </w:p>
        </w:tc>
      </w:tr>
      <w:tr w:rsidR="00A95014" w14:paraId="4C7EC730" w14:textId="77777777" w:rsidTr="00761AA6">
        <w:tc>
          <w:tcPr>
            <w:tcW w:w="2510" w:type="pct"/>
          </w:tcPr>
          <w:p w14:paraId="1111C71E" w14:textId="77777777" w:rsidR="00A95014" w:rsidRDefault="00A95014" w:rsidP="007777A9">
            <w:r>
              <w:t>Identify tasks involved</w:t>
            </w:r>
          </w:p>
        </w:tc>
        <w:tc>
          <w:tcPr>
            <w:tcW w:w="1245" w:type="pct"/>
          </w:tcPr>
          <w:p w14:paraId="721085B0" w14:textId="52C25131" w:rsidR="00A95014" w:rsidRDefault="004D20B3" w:rsidP="007777A9">
            <w:r>
              <w:t>Michail</w:t>
            </w:r>
          </w:p>
        </w:tc>
        <w:tc>
          <w:tcPr>
            <w:tcW w:w="1245" w:type="pct"/>
          </w:tcPr>
          <w:p w14:paraId="7EE5AF30" w14:textId="77777777" w:rsidR="00A95014" w:rsidRDefault="00A95014" w:rsidP="007777A9">
            <w:r>
              <w:t>30 mins</w:t>
            </w:r>
          </w:p>
        </w:tc>
      </w:tr>
      <w:tr w:rsidR="00A95014" w14:paraId="4019BF56" w14:textId="77777777" w:rsidTr="00761AA6">
        <w:tc>
          <w:tcPr>
            <w:tcW w:w="2510" w:type="pct"/>
          </w:tcPr>
          <w:p w14:paraId="36AC54EE" w14:textId="77777777" w:rsidR="00A95014" w:rsidRDefault="00A95014" w:rsidP="007777A9">
            <w:r>
              <w:t>Identify sprint deliverable</w:t>
            </w:r>
          </w:p>
        </w:tc>
        <w:tc>
          <w:tcPr>
            <w:tcW w:w="1245" w:type="pct"/>
          </w:tcPr>
          <w:p w14:paraId="0C42F5CC" w14:textId="2665F599" w:rsidR="00A95014" w:rsidRDefault="004D20B3" w:rsidP="007777A9">
            <w:r>
              <w:t>Michail</w:t>
            </w:r>
          </w:p>
        </w:tc>
        <w:tc>
          <w:tcPr>
            <w:tcW w:w="1245" w:type="pct"/>
          </w:tcPr>
          <w:p w14:paraId="7FDC4396" w14:textId="77777777" w:rsidR="00A95014" w:rsidRDefault="00A95014" w:rsidP="007777A9">
            <w:r>
              <w:t>5 mins</w:t>
            </w:r>
          </w:p>
        </w:tc>
      </w:tr>
    </w:tbl>
    <w:p w14:paraId="36CE2B2C" w14:textId="56E03F2F" w:rsidR="00A95014" w:rsidRDefault="00761AA6" w:rsidP="00761AA6">
      <w:pPr>
        <w:pStyle w:val="Graphheading4"/>
      </w:pPr>
      <w:r>
        <w:t>2.7.3</w:t>
      </w:r>
      <w:r w:rsidR="00A95014">
        <w:t>. Other Information</w:t>
      </w:r>
    </w:p>
    <w:tbl>
      <w:tblPr>
        <w:tblStyle w:val="TableNormalSided"/>
        <w:tblW w:w="5000" w:type="pct"/>
        <w:tblLook w:val="04A0" w:firstRow="1" w:lastRow="0" w:firstColumn="1" w:lastColumn="0" w:noHBand="0" w:noVBand="1"/>
      </w:tblPr>
      <w:tblGrid>
        <w:gridCol w:w="1986"/>
        <w:gridCol w:w="8084"/>
      </w:tblGrid>
      <w:tr w:rsidR="00A95014" w14:paraId="46B1A205" w14:textId="77777777" w:rsidTr="00761AA6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1E5B042A" w14:textId="77777777" w:rsidR="00A95014" w:rsidRDefault="00A95014" w:rsidP="007777A9">
            <w:r>
              <w:t>Observers</w:t>
            </w:r>
          </w:p>
        </w:tc>
        <w:tc>
          <w:tcPr>
            <w:tcW w:w="4014" w:type="pct"/>
          </w:tcPr>
          <w:p w14:paraId="24BB762F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sylvi</w:t>
            </w:r>
            <w:proofErr w:type="spellEnd"/>
            <w:r>
              <w:t xml:space="preserve">, </w:t>
            </w:r>
            <w:proofErr w:type="spellStart"/>
            <w:r>
              <w:t>miontragk</w:t>
            </w:r>
            <w:proofErr w:type="spellEnd"/>
          </w:p>
        </w:tc>
      </w:tr>
      <w:tr w:rsidR="00A95014" w14:paraId="0EED5129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7A17575" w14:textId="77777777" w:rsidR="00A95014" w:rsidRDefault="00A95014" w:rsidP="007777A9">
            <w:r>
              <w:t>Resources</w:t>
            </w:r>
          </w:p>
        </w:tc>
        <w:tc>
          <w:tcPr>
            <w:tcW w:w="4014" w:type="pct"/>
          </w:tcPr>
          <w:p w14:paraId="7823C299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Internet, Teams</w:t>
            </w:r>
          </w:p>
        </w:tc>
      </w:tr>
      <w:tr w:rsidR="00A95014" w14:paraId="1AD0172F" w14:textId="77777777" w:rsidTr="00174644">
        <w:trPr>
          <w:trHeight w:val="1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414F42D3" w14:textId="77777777" w:rsidR="00A95014" w:rsidRDefault="00A95014" w:rsidP="007777A9">
            <w:r>
              <w:t>Special Notes</w:t>
            </w:r>
          </w:p>
        </w:tc>
        <w:tc>
          <w:tcPr>
            <w:tcW w:w="4014" w:type="pct"/>
          </w:tcPr>
          <w:p w14:paraId="18C36395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Just Keep Watching!</w:t>
            </w:r>
          </w:p>
        </w:tc>
      </w:tr>
    </w:tbl>
    <w:p w14:paraId="68CA483E" w14:textId="0DDCBEDC" w:rsidR="007C6BDE" w:rsidRDefault="007C6BDE" w:rsidP="003B2263">
      <w:pPr>
        <w:pStyle w:val="S3"/>
      </w:pPr>
      <w:bookmarkStart w:id="38" w:name="_Toc73208102"/>
      <w:r>
        <w:t>2.</w:t>
      </w:r>
      <w:r w:rsidR="003B2263">
        <w:t>7.4.</w:t>
      </w:r>
      <w:r>
        <w:t xml:space="preserve"> Sprint Planning Meeting Minutes</w:t>
      </w:r>
      <w:bookmarkEnd w:id="38"/>
    </w:p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50902C6C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33426431" w14:textId="77777777" w:rsidR="007C6BDE" w:rsidRDefault="007C6BDE" w:rsidP="007777A9">
            <w:r>
              <w:t>Date</w:t>
            </w:r>
          </w:p>
        </w:tc>
        <w:tc>
          <w:tcPr>
            <w:tcW w:w="7980" w:type="dxa"/>
          </w:tcPr>
          <w:p w14:paraId="150A8B56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2021-08-01</w:t>
            </w:r>
          </w:p>
        </w:tc>
      </w:tr>
      <w:tr w:rsidR="007C6BDE" w14:paraId="67F055A1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604FE54" w14:textId="77777777" w:rsidR="007C6BDE" w:rsidRDefault="007C6BDE" w:rsidP="007777A9">
            <w:r>
              <w:t>Time</w:t>
            </w:r>
          </w:p>
        </w:tc>
        <w:tc>
          <w:tcPr>
            <w:tcW w:w="7980" w:type="dxa"/>
          </w:tcPr>
          <w:p w14:paraId="489DC737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09:00</w:t>
            </w:r>
          </w:p>
        </w:tc>
      </w:tr>
      <w:tr w:rsidR="007C6BDE" w14:paraId="31B21604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0A11FABA" w14:textId="77777777" w:rsidR="007C6BDE" w:rsidRDefault="007C6BDE" w:rsidP="007777A9">
            <w:r>
              <w:lastRenderedPageBreak/>
              <w:t>Location</w:t>
            </w:r>
          </w:p>
        </w:tc>
        <w:tc>
          <w:tcPr>
            <w:tcW w:w="7980" w:type="dxa"/>
          </w:tcPr>
          <w:p w14:paraId="6ECC60FF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Teams</w:t>
            </w:r>
          </w:p>
        </w:tc>
      </w:tr>
      <w:tr w:rsidR="007C6BDE" w14:paraId="336D3392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18036934" w14:textId="77777777" w:rsidR="007C6BDE" w:rsidRDefault="007C6BDE" w:rsidP="007777A9">
            <w:r>
              <w:t>Prepared by</w:t>
            </w:r>
          </w:p>
        </w:tc>
        <w:tc>
          <w:tcPr>
            <w:tcW w:w="7980" w:type="dxa"/>
          </w:tcPr>
          <w:p w14:paraId="55E7A9E2" w14:textId="77064C8A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7C6BDE" w14:paraId="2094B19F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F60342A" w14:textId="77777777" w:rsidR="007C6BDE" w:rsidRDefault="007C6BDE" w:rsidP="007777A9">
            <w:r>
              <w:t>Attendees</w:t>
            </w:r>
          </w:p>
        </w:tc>
        <w:tc>
          <w:tcPr>
            <w:tcW w:w="7980" w:type="dxa"/>
          </w:tcPr>
          <w:p w14:paraId="28BE1E14" w14:textId="45CD4216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</w:tbl>
    <w:p w14:paraId="036ED7C3" w14:textId="3E926928" w:rsidR="007C6BDE" w:rsidRDefault="003B2263" w:rsidP="007C6BDE">
      <w:pPr>
        <w:pStyle w:val="Graphheading4"/>
      </w:pPr>
      <w:r>
        <w:t>2.7.4.1.</w:t>
      </w:r>
      <w:r w:rsidR="007C6BDE">
        <w:t xml:space="preserve"> Agenda Topics</w:t>
      </w:r>
    </w:p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6270C252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4E5813C1" w14:textId="77777777" w:rsidR="007C6BDE" w:rsidRDefault="007C6BDE" w:rsidP="007777A9">
            <w:r>
              <w:t>Topic</w:t>
            </w:r>
          </w:p>
        </w:tc>
        <w:tc>
          <w:tcPr>
            <w:tcW w:w="7980" w:type="dxa"/>
          </w:tcPr>
          <w:p w14:paraId="23FAAAA2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Initiation and Vision of Business</w:t>
            </w:r>
          </w:p>
        </w:tc>
      </w:tr>
      <w:tr w:rsidR="007C6BDE" w14:paraId="06979977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1ADBA9D8" w14:textId="77777777" w:rsidR="007C6BDE" w:rsidRDefault="007C6BDE" w:rsidP="007777A9">
            <w:r>
              <w:t>Presenter</w:t>
            </w:r>
          </w:p>
        </w:tc>
        <w:tc>
          <w:tcPr>
            <w:tcW w:w="7980" w:type="dxa"/>
          </w:tcPr>
          <w:p w14:paraId="780F8614" w14:textId="78FCB2A6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7C6BDE" w14:paraId="1FF9B8CF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00E728CD" w14:textId="77777777" w:rsidR="007C6BDE" w:rsidRDefault="007C6BDE" w:rsidP="007777A9">
            <w:r>
              <w:t>Time Allotted</w:t>
            </w:r>
          </w:p>
        </w:tc>
        <w:tc>
          <w:tcPr>
            <w:tcW w:w="7980" w:type="dxa"/>
          </w:tcPr>
          <w:p w14:paraId="3F14E749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mins</w:t>
            </w:r>
          </w:p>
        </w:tc>
      </w:tr>
      <w:tr w:rsidR="007C6BDE" w14:paraId="565D58FF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A33A19C" w14:textId="77777777" w:rsidR="007C6BDE" w:rsidRDefault="007C6BDE" w:rsidP="007777A9">
            <w:r>
              <w:t>Discussion</w:t>
            </w:r>
          </w:p>
        </w:tc>
        <w:tc>
          <w:tcPr>
            <w:tcW w:w="7980" w:type="dxa"/>
          </w:tcPr>
          <w:p w14:paraId="39CBB14B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Project Vision summary</w:t>
            </w:r>
          </w:p>
        </w:tc>
      </w:tr>
      <w:tr w:rsidR="007C6BDE" w14:paraId="1A350206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562C04CE" w14:textId="77777777" w:rsidR="007C6BDE" w:rsidRDefault="007C6BDE" w:rsidP="007777A9">
            <w:r>
              <w:t>Conclusions</w:t>
            </w:r>
          </w:p>
        </w:tc>
        <w:tc>
          <w:tcPr>
            <w:tcW w:w="7980" w:type="dxa"/>
          </w:tcPr>
          <w:p w14:paraId="71C12854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assignments that we must make</w:t>
            </w:r>
          </w:p>
        </w:tc>
      </w:tr>
    </w:tbl>
    <w:p w14:paraId="7E9B5C0B" w14:textId="77777777" w:rsidR="007C6BDE" w:rsidRDefault="007C6BDE" w:rsidP="007C6BDE"/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6D71F455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29271738" w14:textId="77777777" w:rsidR="007C6BDE" w:rsidRDefault="007C6BDE" w:rsidP="007777A9">
            <w:r>
              <w:t>Topic</w:t>
            </w:r>
          </w:p>
        </w:tc>
        <w:tc>
          <w:tcPr>
            <w:tcW w:w="7980" w:type="dxa"/>
          </w:tcPr>
          <w:p w14:paraId="5BB297AF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user stories to support in this sprint</w:t>
            </w:r>
          </w:p>
        </w:tc>
      </w:tr>
      <w:tr w:rsidR="007C6BDE" w14:paraId="7997538E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7B73FF6" w14:textId="77777777" w:rsidR="007C6BDE" w:rsidRDefault="007C6BDE" w:rsidP="007777A9">
            <w:r>
              <w:t>Presenter</w:t>
            </w:r>
          </w:p>
        </w:tc>
        <w:tc>
          <w:tcPr>
            <w:tcW w:w="7980" w:type="dxa"/>
          </w:tcPr>
          <w:p w14:paraId="5C1DAD89" w14:textId="5F2AE02E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7C6BDE" w14:paraId="44C6740A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D6D7947" w14:textId="77777777" w:rsidR="007C6BDE" w:rsidRDefault="007C6BDE" w:rsidP="007777A9">
            <w:r>
              <w:t>Time Allotted</w:t>
            </w:r>
          </w:p>
        </w:tc>
        <w:tc>
          <w:tcPr>
            <w:tcW w:w="7980" w:type="dxa"/>
          </w:tcPr>
          <w:p w14:paraId="2BD27B07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mins</w:t>
            </w:r>
          </w:p>
        </w:tc>
      </w:tr>
      <w:tr w:rsidR="007C6BDE" w14:paraId="4EE14C48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0C5E7BD4" w14:textId="77777777" w:rsidR="007C6BDE" w:rsidRDefault="007C6BDE" w:rsidP="007777A9">
            <w:r>
              <w:t>Discussion</w:t>
            </w:r>
          </w:p>
        </w:tc>
        <w:tc>
          <w:tcPr>
            <w:tcW w:w="7980" w:type="dxa"/>
          </w:tcPr>
          <w:p w14:paraId="1FC11F7A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Which user stories we will give priority and what kind of features to implement</w:t>
            </w:r>
          </w:p>
        </w:tc>
      </w:tr>
      <w:tr w:rsidR="007C6BDE" w14:paraId="2F1415AA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4385281" w14:textId="77777777" w:rsidR="007C6BDE" w:rsidRDefault="007C6BDE" w:rsidP="007777A9">
            <w:r>
              <w:t>Conclusions</w:t>
            </w:r>
          </w:p>
        </w:tc>
        <w:tc>
          <w:tcPr>
            <w:tcW w:w="7980" w:type="dxa"/>
          </w:tcPr>
          <w:p w14:paraId="6FC1EB5D" w14:textId="77777777" w:rsidR="007C6BDE" w:rsidRDefault="007C6BDE" w:rsidP="007C6BDE">
            <w:pPr>
              <w:numPr>
                <w:ilvl w:val="0"/>
                <w:numId w:val="25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13 User Stories have been selected </w:t>
            </w:r>
          </w:p>
          <w:p w14:paraId="7D6F3A14" w14:textId="77777777" w:rsidR="007C6BDE" w:rsidRDefault="007C6BDE" w:rsidP="007C6BDE">
            <w:pPr>
              <w:numPr>
                <w:ilvl w:val="0"/>
                <w:numId w:val="25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Database and UI first </w:t>
            </w:r>
          </w:p>
        </w:tc>
      </w:tr>
    </w:tbl>
    <w:p w14:paraId="308FF319" w14:textId="77777777" w:rsidR="007C6BDE" w:rsidRDefault="007C6BDE" w:rsidP="007C6BDE"/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44394688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1D6DE5D8" w14:textId="77777777" w:rsidR="007C6BDE" w:rsidRDefault="007C6BDE" w:rsidP="007777A9">
            <w:r>
              <w:lastRenderedPageBreak/>
              <w:t>Topic</w:t>
            </w:r>
          </w:p>
        </w:tc>
        <w:tc>
          <w:tcPr>
            <w:tcW w:w="7980" w:type="dxa"/>
          </w:tcPr>
          <w:p w14:paraId="1C174831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tasks involved</w:t>
            </w:r>
          </w:p>
        </w:tc>
      </w:tr>
      <w:tr w:rsidR="007C6BDE" w14:paraId="427C3819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6453BB3A" w14:textId="77777777" w:rsidR="007C6BDE" w:rsidRDefault="007C6BDE" w:rsidP="007777A9">
            <w:r>
              <w:t>Presenter</w:t>
            </w:r>
          </w:p>
        </w:tc>
        <w:tc>
          <w:tcPr>
            <w:tcW w:w="7980" w:type="dxa"/>
          </w:tcPr>
          <w:p w14:paraId="7B428884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vpuser</w:t>
            </w:r>
            <w:proofErr w:type="spellEnd"/>
          </w:p>
        </w:tc>
      </w:tr>
      <w:tr w:rsidR="007C6BDE" w14:paraId="05110BC5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280F292" w14:textId="77777777" w:rsidR="007C6BDE" w:rsidRDefault="007C6BDE" w:rsidP="007777A9">
            <w:r>
              <w:t>Time Allotted</w:t>
            </w:r>
          </w:p>
        </w:tc>
        <w:tc>
          <w:tcPr>
            <w:tcW w:w="7980" w:type="dxa"/>
          </w:tcPr>
          <w:p w14:paraId="17E69C90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mins</w:t>
            </w:r>
          </w:p>
        </w:tc>
      </w:tr>
      <w:tr w:rsidR="007C6BDE" w14:paraId="34DA0F82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9FD34AB" w14:textId="77777777" w:rsidR="007C6BDE" w:rsidRDefault="007C6BDE" w:rsidP="007777A9">
            <w:r>
              <w:t>Discussion</w:t>
            </w:r>
          </w:p>
        </w:tc>
        <w:tc>
          <w:tcPr>
            <w:tcW w:w="7980" w:type="dxa"/>
          </w:tcPr>
          <w:p w14:paraId="01DA757E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tasks required to complete the user stories Identified</w:t>
            </w:r>
          </w:p>
        </w:tc>
      </w:tr>
      <w:tr w:rsidR="007C6BDE" w14:paraId="712FF0E5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2C91B291" w14:textId="77777777" w:rsidR="007C6BDE" w:rsidRDefault="007C6BDE" w:rsidP="007777A9">
            <w:r>
              <w:t>Conclusions</w:t>
            </w:r>
          </w:p>
        </w:tc>
        <w:tc>
          <w:tcPr>
            <w:tcW w:w="7980" w:type="dxa"/>
          </w:tcPr>
          <w:p w14:paraId="6C7C21F7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Tasks are created for the user stories selected.</w:t>
            </w:r>
          </w:p>
        </w:tc>
      </w:tr>
    </w:tbl>
    <w:p w14:paraId="57397E3F" w14:textId="77777777" w:rsidR="007C6BDE" w:rsidRDefault="007C6BDE" w:rsidP="007C6BDE"/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3D63EBF3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53AD16DE" w14:textId="77777777" w:rsidR="007C6BDE" w:rsidRDefault="007C6BDE" w:rsidP="007777A9">
            <w:r>
              <w:t>Topic</w:t>
            </w:r>
          </w:p>
        </w:tc>
        <w:tc>
          <w:tcPr>
            <w:tcW w:w="7980" w:type="dxa"/>
          </w:tcPr>
          <w:p w14:paraId="325336A3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sprint deliverable</w:t>
            </w:r>
          </w:p>
        </w:tc>
      </w:tr>
      <w:tr w:rsidR="007C6BDE" w14:paraId="360A7787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D5F8FDC" w14:textId="77777777" w:rsidR="007C6BDE" w:rsidRDefault="007C6BDE" w:rsidP="007777A9">
            <w:r>
              <w:t>Presenter</w:t>
            </w:r>
          </w:p>
        </w:tc>
        <w:tc>
          <w:tcPr>
            <w:tcW w:w="7980" w:type="dxa"/>
          </w:tcPr>
          <w:p w14:paraId="161EC8CF" w14:textId="5581A669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7C6BDE" w14:paraId="386AD4D3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A985713" w14:textId="77777777" w:rsidR="007C6BDE" w:rsidRDefault="007C6BDE" w:rsidP="007777A9">
            <w:r>
              <w:t>Time Allotted</w:t>
            </w:r>
          </w:p>
        </w:tc>
        <w:tc>
          <w:tcPr>
            <w:tcW w:w="7980" w:type="dxa"/>
          </w:tcPr>
          <w:p w14:paraId="5151565B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mins</w:t>
            </w:r>
          </w:p>
        </w:tc>
      </w:tr>
      <w:tr w:rsidR="007C6BDE" w14:paraId="1AFCF854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5736E7A" w14:textId="77777777" w:rsidR="007C6BDE" w:rsidRDefault="007C6BDE" w:rsidP="007777A9">
            <w:r>
              <w:t>Discussion</w:t>
            </w:r>
          </w:p>
        </w:tc>
        <w:tc>
          <w:tcPr>
            <w:tcW w:w="7980" w:type="dxa"/>
          </w:tcPr>
          <w:p w14:paraId="686237A1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Concluded the sprint deliverable to be delivered by the end of this sprint.</w:t>
            </w:r>
          </w:p>
        </w:tc>
      </w:tr>
      <w:tr w:rsidR="007C6BDE" w14:paraId="24F02E6E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5CF6403" w14:textId="77777777" w:rsidR="007C6BDE" w:rsidRDefault="007C6BDE" w:rsidP="007777A9">
            <w:r>
              <w:t>Conclusions</w:t>
            </w:r>
          </w:p>
        </w:tc>
        <w:tc>
          <w:tcPr>
            <w:tcW w:w="7980" w:type="dxa"/>
          </w:tcPr>
          <w:p w14:paraId="303CBB74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We(I) concluded that be the end of this sprint, the Login and Change credentials for user and Admin scheduling will be working</w:t>
            </w:r>
          </w:p>
        </w:tc>
      </w:tr>
    </w:tbl>
    <w:p w14:paraId="2D31EAE8" w14:textId="1EA45452" w:rsidR="007C6BDE" w:rsidRDefault="007C6BDE" w:rsidP="007C6BDE">
      <w:pPr>
        <w:pStyle w:val="Graphheading4"/>
      </w:pPr>
      <w:r>
        <w:t>2.</w:t>
      </w:r>
      <w:r w:rsidR="003B2263">
        <w:t xml:space="preserve">7.4.2. </w:t>
      </w:r>
      <w:r>
        <w:t>Other Information</w:t>
      </w:r>
    </w:p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7F7915BC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6F0DA1EA" w14:textId="77777777" w:rsidR="007C6BDE" w:rsidRDefault="007C6BDE" w:rsidP="007777A9">
            <w:r>
              <w:t>Observers</w:t>
            </w:r>
          </w:p>
        </w:tc>
        <w:tc>
          <w:tcPr>
            <w:tcW w:w="7980" w:type="dxa"/>
          </w:tcPr>
          <w:p w14:paraId="790993D4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sylvi</w:t>
            </w:r>
            <w:proofErr w:type="spellEnd"/>
            <w:r>
              <w:t xml:space="preserve">, </w:t>
            </w:r>
            <w:proofErr w:type="spellStart"/>
            <w:r>
              <w:t>miontragk</w:t>
            </w:r>
            <w:proofErr w:type="spellEnd"/>
          </w:p>
        </w:tc>
      </w:tr>
      <w:tr w:rsidR="007C6BDE" w14:paraId="211A25A1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6343D8E3" w14:textId="77777777" w:rsidR="007C6BDE" w:rsidRDefault="007C6BDE" w:rsidP="007777A9">
            <w:r>
              <w:t>Resources</w:t>
            </w:r>
          </w:p>
        </w:tc>
        <w:tc>
          <w:tcPr>
            <w:tcW w:w="7980" w:type="dxa"/>
          </w:tcPr>
          <w:p w14:paraId="3CE46597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Internet, Teams</w:t>
            </w:r>
          </w:p>
        </w:tc>
      </w:tr>
      <w:tr w:rsidR="007C6BDE" w14:paraId="3E63C5A8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032247D1" w14:textId="77777777" w:rsidR="007C6BDE" w:rsidRDefault="007C6BDE" w:rsidP="007777A9">
            <w:r>
              <w:t>Special Notes</w:t>
            </w:r>
          </w:p>
        </w:tc>
        <w:tc>
          <w:tcPr>
            <w:tcW w:w="7980" w:type="dxa"/>
          </w:tcPr>
          <w:p w14:paraId="5529C47D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Just Keep Watching!</w:t>
            </w:r>
          </w:p>
        </w:tc>
      </w:tr>
    </w:tbl>
    <w:p w14:paraId="38CA23A9" w14:textId="085A9355" w:rsidR="00A95014" w:rsidRDefault="00A95014" w:rsidP="00923E08">
      <w:pPr>
        <w:pStyle w:val="ListBullet"/>
        <w:numPr>
          <w:ilvl w:val="0"/>
          <w:numId w:val="0"/>
        </w:numPr>
      </w:pPr>
    </w:p>
    <w:p w14:paraId="15D2EA64" w14:textId="5776AEE1" w:rsidR="00927BAE" w:rsidRDefault="00927BAE" w:rsidP="00923E08">
      <w:pPr>
        <w:pStyle w:val="ListBullet"/>
        <w:numPr>
          <w:ilvl w:val="0"/>
          <w:numId w:val="0"/>
        </w:numPr>
      </w:pPr>
    </w:p>
    <w:p w14:paraId="2205E147" w14:textId="1E5EF885" w:rsidR="00927BAE" w:rsidRDefault="00927BAE" w:rsidP="003B2263">
      <w:pPr>
        <w:pStyle w:val="S3"/>
      </w:pPr>
      <w:bookmarkStart w:id="39" w:name="_Toc73208103"/>
      <w:r>
        <w:lastRenderedPageBreak/>
        <w:t>2.</w:t>
      </w:r>
      <w:r w:rsidR="003B2263">
        <w:t>7.5</w:t>
      </w:r>
      <w:r>
        <w:t>. Sprint Backlog</w:t>
      </w:r>
      <w:bookmarkEnd w:id="39"/>
    </w:p>
    <w:tbl>
      <w:tblPr>
        <w:tblStyle w:val="ETLTable"/>
        <w:tblW w:w="3565" w:type="pct"/>
        <w:tblLook w:val="04A0" w:firstRow="1" w:lastRow="0" w:firstColumn="1" w:lastColumn="0" w:noHBand="0" w:noVBand="1"/>
      </w:tblPr>
      <w:tblGrid>
        <w:gridCol w:w="1206"/>
        <w:gridCol w:w="1952"/>
        <w:gridCol w:w="1158"/>
        <w:gridCol w:w="930"/>
        <w:gridCol w:w="2020"/>
        <w:gridCol w:w="835"/>
        <w:gridCol w:w="989"/>
        <w:gridCol w:w="990"/>
      </w:tblGrid>
      <w:tr w:rsidR="00C7568E" w14:paraId="5996A187" w14:textId="77777777" w:rsidTr="00C756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71" w:type="pct"/>
          </w:tcPr>
          <w:p w14:paraId="5B3E32CD" w14:textId="77777777" w:rsidR="00C7568E" w:rsidRDefault="00C7568E" w:rsidP="007777A9">
            <w:r>
              <w:t>User Story</w:t>
            </w:r>
          </w:p>
        </w:tc>
        <w:tc>
          <w:tcPr>
            <w:tcW w:w="1351" w:type="pct"/>
          </w:tcPr>
          <w:p w14:paraId="7C2FB710" w14:textId="77777777" w:rsidR="00C7568E" w:rsidRDefault="00C7568E" w:rsidP="007777A9">
            <w:r>
              <w:t>Description</w:t>
            </w:r>
          </w:p>
        </w:tc>
        <w:tc>
          <w:tcPr>
            <w:tcW w:w="727" w:type="pct"/>
          </w:tcPr>
          <w:p w14:paraId="4D8EE3C9" w14:textId="77777777" w:rsidR="00C7568E" w:rsidRDefault="00C7568E" w:rsidP="007777A9">
            <w:r>
              <w:t>Epic</w:t>
            </w:r>
          </w:p>
        </w:tc>
        <w:tc>
          <w:tcPr>
            <w:tcW w:w="349" w:type="pct"/>
          </w:tcPr>
          <w:p w14:paraId="1D4C7AF9" w14:textId="77777777" w:rsidR="00C7568E" w:rsidRDefault="00C7568E" w:rsidP="007777A9">
            <w:r>
              <w:t>Owner</w:t>
            </w:r>
          </w:p>
        </w:tc>
        <w:tc>
          <w:tcPr>
            <w:tcW w:w="705" w:type="pct"/>
          </w:tcPr>
          <w:p w14:paraId="66477F5B" w14:textId="77777777" w:rsidR="00C7568E" w:rsidRDefault="00C7568E" w:rsidP="007777A9">
            <w:r>
              <w:t>Tasks</w:t>
            </w:r>
          </w:p>
        </w:tc>
        <w:tc>
          <w:tcPr>
            <w:tcW w:w="306" w:type="pct"/>
          </w:tcPr>
          <w:p w14:paraId="5FEDB507" w14:textId="77777777" w:rsidR="00C7568E" w:rsidRDefault="00C7568E" w:rsidP="007777A9">
            <w:r>
              <w:t>Story Points</w:t>
            </w:r>
          </w:p>
        </w:tc>
        <w:tc>
          <w:tcPr>
            <w:tcW w:w="346" w:type="pct"/>
          </w:tcPr>
          <w:p w14:paraId="3D46A7C2" w14:textId="77777777" w:rsidR="00C7568E" w:rsidRDefault="00C7568E" w:rsidP="007777A9">
            <w:r>
              <w:t>Priority</w:t>
            </w:r>
          </w:p>
        </w:tc>
        <w:tc>
          <w:tcPr>
            <w:tcW w:w="345" w:type="pct"/>
          </w:tcPr>
          <w:p w14:paraId="5A9E8BA0" w14:textId="77777777" w:rsidR="00C7568E" w:rsidRDefault="00C7568E" w:rsidP="007777A9">
            <w:r>
              <w:t>Risk</w:t>
            </w:r>
          </w:p>
        </w:tc>
      </w:tr>
      <w:tr w:rsidR="00C7568E" w14:paraId="0126DDF8" w14:textId="77777777" w:rsidTr="00C75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1" w:type="pct"/>
          </w:tcPr>
          <w:p w14:paraId="0B4C3144" w14:textId="77777777" w:rsidR="00C7568E" w:rsidRDefault="00C7568E" w:rsidP="007777A9">
            <w:r>
              <w:t>Model domain Logic</w:t>
            </w:r>
          </w:p>
        </w:tc>
        <w:tc>
          <w:tcPr>
            <w:tcW w:w="1351" w:type="pct"/>
          </w:tcPr>
          <w:p w14:paraId="050AC198" w14:textId="77777777" w:rsidR="00C7568E" w:rsidRDefault="00C7568E" w:rsidP="007777A9">
            <w:r>
              <w:t xml:space="preserve">As an Admin, I want to have an easy way of organizing movies/shows/TV's </w:t>
            </w:r>
          </w:p>
        </w:tc>
        <w:tc>
          <w:tcPr>
            <w:tcW w:w="727" w:type="pct"/>
          </w:tcPr>
          <w:p w14:paraId="08B19E0F" w14:textId="77777777" w:rsidR="00C7568E" w:rsidRDefault="00C7568E" w:rsidP="007777A9">
            <w:r>
              <w:t>Scheduled from Admin panel</w:t>
            </w:r>
          </w:p>
        </w:tc>
        <w:tc>
          <w:tcPr>
            <w:tcW w:w="349" w:type="pct"/>
          </w:tcPr>
          <w:p w14:paraId="7DA96D19" w14:textId="3A995787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7F2D888E" w14:textId="77777777" w:rsidR="00C7568E" w:rsidRDefault="00C7568E" w:rsidP="007777A9">
            <w:r>
              <w:t>Update DB schema, Implement Schedule Movies, Test the function</w:t>
            </w:r>
          </w:p>
        </w:tc>
        <w:tc>
          <w:tcPr>
            <w:tcW w:w="306" w:type="pct"/>
          </w:tcPr>
          <w:p w14:paraId="10DCA886" w14:textId="77777777" w:rsidR="00C7568E" w:rsidRDefault="00C7568E" w:rsidP="007777A9">
            <w:r>
              <w:t>3</w:t>
            </w:r>
          </w:p>
        </w:tc>
        <w:tc>
          <w:tcPr>
            <w:tcW w:w="346" w:type="pct"/>
          </w:tcPr>
          <w:p w14:paraId="7C39D6BF" w14:textId="77777777" w:rsidR="00C7568E" w:rsidRDefault="00C7568E" w:rsidP="007777A9">
            <w:r>
              <w:t>Must</w:t>
            </w:r>
          </w:p>
        </w:tc>
        <w:tc>
          <w:tcPr>
            <w:tcW w:w="345" w:type="pct"/>
          </w:tcPr>
          <w:p w14:paraId="51F054D2" w14:textId="77777777" w:rsidR="00C7568E" w:rsidRDefault="00C7568E" w:rsidP="007777A9">
            <w:r>
              <w:t>Medium</w:t>
            </w:r>
          </w:p>
        </w:tc>
      </w:tr>
      <w:tr w:rsidR="00C7568E" w14:paraId="5937EB93" w14:textId="77777777" w:rsidTr="00C7568E">
        <w:tc>
          <w:tcPr>
            <w:tcW w:w="871" w:type="pct"/>
          </w:tcPr>
          <w:p w14:paraId="60AEAA35" w14:textId="77777777" w:rsidR="00C7568E" w:rsidRDefault="00C7568E" w:rsidP="007777A9">
            <w:r>
              <w:t>Register to Database System</w:t>
            </w:r>
          </w:p>
        </w:tc>
        <w:tc>
          <w:tcPr>
            <w:tcW w:w="1351" w:type="pct"/>
          </w:tcPr>
          <w:p w14:paraId="27C4A3F3" w14:textId="77777777" w:rsidR="00C7568E" w:rsidRDefault="00C7568E" w:rsidP="007777A9">
            <w:r>
              <w:t xml:space="preserve">As a Programmer, I want to have an organized status of Users for easy management and </w:t>
            </w:r>
            <w:proofErr w:type="gramStart"/>
            <w:r>
              <w:t>Today</w:t>
            </w:r>
            <w:proofErr w:type="gramEnd"/>
            <w:r>
              <w:t xml:space="preserve"> top tech solutions </w:t>
            </w:r>
          </w:p>
        </w:tc>
        <w:tc>
          <w:tcPr>
            <w:tcW w:w="727" w:type="pct"/>
          </w:tcPr>
          <w:p w14:paraId="3DD25BF2" w14:textId="77777777" w:rsidR="00C7568E" w:rsidRDefault="00C7568E" w:rsidP="007777A9">
            <w:r>
              <w:t>to RDMBS</w:t>
            </w:r>
          </w:p>
        </w:tc>
        <w:tc>
          <w:tcPr>
            <w:tcW w:w="349" w:type="pct"/>
          </w:tcPr>
          <w:p w14:paraId="03F24AEB" w14:textId="1C3BF72A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4615EAB0" w14:textId="77777777" w:rsidR="00C7568E" w:rsidRDefault="00C7568E" w:rsidP="007777A9">
            <w:r>
              <w:t>Update DB schema, Design sign-up screen, Implement the sign-up function, Test the sign-up function</w:t>
            </w:r>
          </w:p>
        </w:tc>
        <w:tc>
          <w:tcPr>
            <w:tcW w:w="306" w:type="pct"/>
          </w:tcPr>
          <w:p w14:paraId="51D93EB3" w14:textId="77777777" w:rsidR="00C7568E" w:rsidRDefault="00C7568E" w:rsidP="007777A9">
            <w:r>
              <w:t>1</w:t>
            </w:r>
          </w:p>
        </w:tc>
        <w:tc>
          <w:tcPr>
            <w:tcW w:w="346" w:type="pct"/>
          </w:tcPr>
          <w:p w14:paraId="16473963" w14:textId="77777777" w:rsidR="00C7568E" w:rsidRDefault="00C7568E" w:rsidP="007777A9">
            <w:r>
              <w:t>Must</w:t>
            </w:r>
          </w:p>
        </w:tc>
        <w:tc>
          <w:tcPr>
            <w:tcW w:w="345" w:type="pct"/>
          </w:tcPr>
          <w:p w14:paraId="45715512" w14:textId="77777777" w:rsidR="00C7568E" w:rsidRDefault="00C7568E" w:rsidP="007777A9">
            <w:r>
              <w:t>Low</w:t>
            </w:r>
          </w:p>
        </w:tc>
      </w:tr>
      <w:tr w:rsidR="00C7568E" w14:paraId="4CA59C17" w14:textId="77777777" w:rsidTr="00C75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1" w:type="pct"/>
          </w:tcPr>
          <w:p w14:paraId="5245D163" w14:textId="77777777" w:rsidR="00C7568E" w:rsidRDefault="00C7568E" w:rsidP="007777A9">
            <w:r>
              <w:t>Each Role Different Portals</w:t>
            </w:r>
          </w:p>
        </w:tc>
        <w:tc>
          <w:tcPr>
            <w:tcW w:w="1351" w:type="pct"/>
          </w:tcPr>
          <w:p w14:paraId="5B7EAD5D" w14:textId="77777777" w:rsidR="00C7568E" w:rsidRDefault="00C7568E" w:rsidP="007777A9">
            <w:r>
              <w:t xml:space="preserve">As a programmer, I want to make distinct portal logins for clear and easy separations and future improvement of code. </w:t>
            </w:r>
          </w:p>
        </w:tc>
        <w:tc>
          <w:tcPr>
            <w:tcW w:w="727" w:type="pct"/>
          </w:tcPr>
          <w:p w14:paraId="25CD9FEE" w14:textId="77777777" w:rsidR="00C7568E" w:rsidRDefault="00C7568E" w:rsidP="007777A9">
            <w:r>
              <w:t>From specified RDBMS</w:t>
            </w:r>
          </w:p>
        </w:tc>
        <w:tc>
          <w:tcPr>
            <w:tcW w:w="349" w:type="pct"/>
          </w:tcPr>
          <w:p w14:paraId="48D2786F" w14:textId="48314386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6F062A09" w14:textId="77777777" w:rsidR="00C7568E" w:rsidRDefault="00C7568E" w:rsidP="007777A9">
            <w:r>
              <w:t>Update DB schema, </w:t>
            </w:r>
            <w:proofErr w:type="gramStart"/>
            <w:r>
              <w:t>Design</w:t>
            </w:r>
            <w:proofErr w:type="gramEnd"/>
            <w:r>
              <w:t xml:space="preserve"> each Role API function, Implement API functions, Test API functions</w:t>
            </w:r>
          </w:p>
        </w:tc>
        <w:tc>
          <w:tcPr>
            <w:tcW w:w="306" w:type="pct"/>
          </w:tcPr>
          <w:p w14:paraId="5A879A7F" w14:textId="77777777" w:rsidR="00C7568E" w:rsidRDefault="00C7568E" w:rsidP="007777A9">
            <w:r>
              <w:t>1</w:t>
            </w:r>
          </w:p>
        </w:tc>
        <w:tc>
          <w:tcPr>
            <w:tcW w:w="346" w:type="pct"/>
          </w:tcPr>
          <w:p w14:paraId="1F3EE476" w14:textId="77777777" w:rsidR="00C7568E" w:rsidRDefault="00C7568E" w:rsidP="007777A9">
            <w:r>
              <w:t>Must</w:t>
            </w:r>
          </w:p>
        </w:tc>
        <w:tc>
          <w:tcPr>
            <w:tcW w:w="345" w:type="pct"/>
          </w:tcPr>
          <w:p w14:paraId="4ACF530A" w14:textId="77777777" w:rsidR="00C7568E" w:rsidRDefault="00C7568E" w:rsidP="007777A9">
            <w:r>
              <w:t>Low</w:t>
            </w:r>
          </w:p>
        </w:tc>
      </w:tr>
      <w:tr w:rsidR="00C7568E" w14:paraId="59046F2E" w14:textId="77777777" w:rsidTr="00C7568E">
        <w:tc>
          <w:tcPr>
            <w:tcW w:w="871" w:type="pct"/>
          </w:tcPr>
          <w:p w14:paraId="33FF4ADE" w14:textId="77777777" w:rsidR="00C7568E" w:rsidRDefault="00C7568E" w:rsidP="007777A9">
            <w:r>
              <w:t>Admin schedules upcomin</w:t>
            </w:r>
            <w:r>
              <w:lastRenderedPageBreak/>
              <w:t>g Movies for Cinemas</w:t>
            </w:r>
          </w:p>
        </w:tc>
        <w:tc>
          <w:tcPr>
            <w:tcW w:w="1351" w:type="pct"/>
          </w:tcPr>
          <w:p w14:paraId="63E7FDA3" w14:textId="77777777" w:rsidR="00C7568E" w:rsidRDefault="00C7568E" w:rsidP="007777A9">
            <w:r>
              <w:lastRenderedPageBreak/>
              <w:t xml:space="preserve">As an Admin, I want to schedule movies for my customers/users </w:t>
            </w:r>
            <w:r>
              <w:lastRenderedPageBreak/>
              <w:t>so that popularity increases</w:t>
            </w:r>
          </w:p>
        </w:tc>
        <w:tc>
          <w:tcPr>
            <w:tcW w:w="727" w:type="pct"/>
          </w:tcPr>
          <w:p w14:paraId="55FA51FF" w14:textId="77777777" w:rsidR="00C7568E" w:rsidRDefault="00C7568E" w:rsidP="007777A9">
            <w:r>
              <w:lastRenderedPageBreak/>
              <w:t xml:space="preserve">Scheduled from </w:t>
            </w:r>
            <w:r>
              <w:lastRenderedPageBreak/>
              <w:t>Admin panel</w:t>
            </w:r>
          </w:p>
        </w:tc>
        <w:tc>
          <w:tcPr>
            <w:tcW w:w="349" w:type="pct"/>
          </w:tcPr>
          <w:p w14:paraId="4FC9FE56" w14:textId="298F01A6" w:rsidR="00C7568E" w:rsidRDefault="00595BE2" w:rsidP="007777A9">
            <w:r>
              <w:lastRenderedPageBreak/>
              <w:t>Michail</w:t>
            </w:r>
          </w:p>
        </w:tc>
        <w:tc>
          <w:tcPr>
            <w:tcW w:w="705" w:type="pct"/>
          </w:tcPr>
          <w:p w14:paraId="0E4E0607" w14:textId="77777777" w:rsidR="00C7568E" w:rsidRDefault="00C7568E" w:rsidP="007777A9">
            <w:r>
              <w:t>Update DB Schema, Design the Admin Portal section, Impleme</w:t>
            </w:r>
            <w:r>
              <w:lastRenderedPageBreak/>
              <w:t>nt the Admin Schedule Portal section, Test the Admin Schedule portal section</w:t>
            </w:r>
          </w:p>
        </w:tc>
        <w:tc>
          <w:tcPr>
            <w:tcW w:w="306" w:type="pct"/>
          </w:tcPr>
          <w:p w14:paraId="6249F25D" w14:textId="77777777" w:rsidR="00C7568E" w:rsidRDefault="00C7568E" w:rsidP="007777A9">
            <w:r>
              <w:lastRenderedPageBreak/>
              <w:t>3</w:t>
            </w:r>
          </w:p>
        </w:tc>
        <w:tc>
          <w:tcPr>
            <w:tcW w:w="346" w:type="pct"/>
          </w:tcPr>
          <w:p w14:paraId="49E3BFFD" w14:textId="77777777" w:rsidR="00C7568E" w:rsidRDefault="00C7568E" w:rsidP="007777A9">
            <w:r>
              <w:t>Must</w:t>
            </w:r>
          </w:p>
        </w:tc>
        <w:tc>
          <w:tcPr>
            <w:tcW w:w="345" w:type="pct"/>
          </w:tcPr>
          <w:p w14:paraId="41491D75" w14:textId="77777777" w:rsidR="00C7568E" w:rsidRDefault="00C7568E" w:rsidP="007777A9">
            <w:r>
              <w:t>Medium</w:t>
            </w:r>
          </w:p>
        </w:tc>
      </w:tr>
      <w:tr w:rsidR="00C7568E" w14:paraId="54DBE45B" w14:textId="77777777" w:rsidTr="00C75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1" w:type="pct"/>
          </w:tcPr>
          <w:p w14:paraId="5DBBDFB1" w14:textId="77777777" w:rsidR="00C7568E" w:rsidRDefault="00C7568E" w:rsidP="007777A9">
            <w:r>
              <w:t>change password</w:t>
            </w:r>
          </w:p>
        </w:tc>
        <w:tc>
          <w:tcPr>
            <w:tcW w:w="1351" w:type="pct"/>
          </w:tcPr>
          <w:p w14:paraId="0B816C5C" w14:textId="77777777" w:rsidR="00C7568E" w:rsidRDefault="00C7568E" w:rsidP="007777A9">
            <w:r>
              <w:t>As a User, I want to change my password regularly so that my account will not be compromised or any security leaks.</w:t>
            </w:r>
          </w:p>
        </w:tc>
        <w:tc>
          <w:tcPr>
            <w:tcW w:w="727" w:type="pct"/>
          </w:tcPr>
          <w:p w14:paraId="7F26BDD7" w14:textId="77777777" w:rsidR="00C7568E" w:rsidRDefault="00C7568E" w:rsidP="007777A9">
            <w:r>
              <w:t>Change email password or username</w:t>
            </w:r>
          </w:p>
        </w:tc>
        <w:tc>
          <w:tcPr>
            <w:tcW w:w="349" w:type="pct"/>
          </w:tcPr>
          <w:p w14:paraId="217ED43F" w14:textId="2CC12B04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588D52D3" w14:textId="77777777" w:rsidR="00C7568E" w:rsidRDefault="00C7568E" w:rsidP="007777A9">
            <w:proofErr w:type="spellStart"/>
            <w:r>
              <w:t>Sql</w:t>
            </w:r>
            <w:proofErr w:type="spellEnd"/>
            <w:r>
              <w:t xml:space="preserve"> Update operation query</w:t>
            </w:r>
          </w:p>
        </w:tc>
        <w:tc>
          <w:tcPr>
            <w:tcW w:w="306" w:type="pct"/>
          </w:tcPr>
          <w:p w14:paraId="40AF49C2" w14:textId="77777777" w:rsidR="00C7568E" w:rsidRDefault="00C7568E" w:rsidP="007777A9">
            <w:r>
              <w:t>1</w:t>
            </w:r>
          </w:p>
        </w:tc>
        <w:tc>
          <w:tcPr>
            <w:tcW w:w="346" w:type="pct"/>
          </w:tcPr>
          <w:p w14:paraId="1FAD80E7" w14:textId="77777777" w:rsidR="00C7568E" w:rsidRDefault="00C7568E" w:rsidP="007777A9">
            <w:r>
              <w:t>Should</w:t>
            </w:r>
          </w:p>
        </w:tc>
        <w:tc>
          <w:tcPr>
            <w:tcW w:w="345" w:type="pct"/>
          </w:tcPr>
          <w:p w14:paraId="5E36E732" w14:textId="77777777" w:rsidR="00C7568E" w:rsidRDefault="00C7568E" w:rsidP="007777A9">
            <w:r>
              <w:t>Low</w:t>
            </w:r>
          </w:p>
        </w:tc>
      </w:tr>
      <w:tr w:rsidR="00C7568E" w14:paraId="34BB22FC" w14:textId="77777777" w:rsidTr="00C7568E">
        <w:tc>
          <w:tcPr>
            <w:tcW w:w="871" w:type="pct"/>
          </w:tcPr>
          <w:p w14:paraId="7949B588" w14:textId="77777777" w:rsidR="00C7568E" w:rsidRDefault="00C7568E" w:rsidP="007777A9">
            <w:r>
              <w:t>change username</w:t>
            </w:r>
          </w:p>
        </w:tc>
        <w:tc>
          <w:tcPr>
            <w:tcW w:w="1351" w:type="pct"/>
          </w:tcPr>
          <w:p w14:paraId="1BC60949" w14:textId="77777777" w:rsidR="00C7568E" w:rsidRDefault="00C7568E" w:rsidP="007777A9">
            <w:r>
              <w:t>As a User, I want to change my Username so that I would be happy again</w:t>
            </w:r>
          </w:p>
        </w:tc>
        <w:tc>
          <w:tcPr>
            <w:tcW w:w="727" w:type="pct"/>
          </w:tcPr>
          <w:p w14:paraId="175EF822" w14:textId="77777777" w:rsidR="00C7568E" w:rsidRDefault="00C7568E" w:rsidP="007777A9">
            <w:r>
              <w:t>Change email password or username</w:t>
            </w:r>
          </w:p>
        </w:tc>
        <w:tc>
          <w:tcPr>
            <w:tcW w:w="349" w:type="pct"/>
          </w:tcPr>
          <w:p w14:paraId="162E4E01" w14:textId="30EB0BD2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26D9106C" w14:textId="77777777" w:rsidR="00C7568E" w:rsidRDefault="00C7568E" w:rsidP="007777A9">
            <w:proofErr w:type="spellStart"/>
            <w:r>
              <w:t>Sql</w:t>
            </w:r>
            <w:proofErr w:type="spellEnd"/>
            <w:r>
              <w:t xml:space="preserve"> Update operation query</w:t>
            </w:r>
          </w:p>
        </w:tc>
        <w:tc>
          <w:tcPr>
            <w:tcW w:w="306" w:type="pct"/>
          </w:tcPr>
          <w:p w14:paraId="7057B82D" w14:textId="77777777" w:rsidR="00C7568E" w:rsidRDefault="00C7568E" w:rsidP="007777A9">
            <w:r>
              <w:t>1</w:t>
            </w:r>
          </w:p>
        </w:tc>
        <w:tc>
          <w:tcPr>
            <w:tcW w:w="346" w:type="pct"/>
          </w:tcPr>
          <w:p w14:paraId="70419858" w14:textId="77777777" w:rsidR="00C7568E" w:rsidRDefault="00C7568E" w:rsidP="007777A9">
            <w:r>
              <w:t>Should</w:t>
            </w:r>
          </w:p>
        </w:tc>
        <w:tc>
          <w:tcPr>
            <w:tcW w:w="345" w:type="pct"/>
          </w:tcPr>
          <w:p w14:paraId="1F7E6DDE" w14:textId="77777777" w:rsidR="00C7568E" w:rsidRDefault="00C7568E" w:rsidP="007777A9">
            <w:r>
              <w:t>Low</w:t>
            </w:r>
          </w:p>
        </w:tc>
      </w:tr>
      <w:tr w:rsidR="00C7568E" w14:paraId="7A37B92B" w14:textId="77777777" w:rsidTr="00C75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1" w:type="pct"/>
          </w:tcPr>
          <w:p w14:paraId="68FD4EDD" w14:textId="77777777" w:rsidR="00C7568E" w:rsidRDefault="00C7568E" w:rsidP="007777A9">
            <w:r>
              <w:t>change email</w:t>
            </w:r>
          </w:p>
        </w:tc>
        <w:tc>
          <w:tcPr>
            <w:tcW w:w="1351" w:type="pct"/>
          </w:tcPr>
          <w:p w14:paraId="58C769FF" w14:textId="77777777" w:rsidR="00C7568E" w:rsidRDefault="00C7568E" w:rsidP="007777A9">
            <w:r>
              <w:t>As a User, I will like to have the ability to change an e-mail address just in case.</w:t>
            </w:r>
          </w:p>
        </w:tc>
        <w:tc>
          <w:tcPr>
            <w:tcW w:w="727" w:type="pct"/>
          </w:tcPr>
          <w:p w14:paraId="753A432F" w14:textId="77777777" w:rsidR="00C7568E" w:rsidRDefault="00C7568E" w:rsidP="007777A9">
            <w:r>
              <w:t>Change email password or username</w:t>
            </w:r>
          </w:p>
        </w:tc>
        <w:tc>
          <w:tcPr>
            <w:tcW w:w="349" w:type="pct"/>
          </w:tcPr>
          <w:p w14:paraId="765F4DBA" w14:textId="2277374D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47DE6BB7" w14:textId="77777777" w:rsidR="00C7568E" w:rsidRDefault="00C7568E" w:rsidP="007777A9">
            <w:proofErr w:type="spellStart"/>
            <w:r>
              <w:t>Sql</w:t>
            </w:r>
            <w:proofErr w:type="spellEnd"/>
            <w:r>
              <w:t xml:space="preserve"> Update operation query</w:t>
            </w:r>
          </w:p>
        </w:tc>
        <w:tc>
          <w:tcPr>
            <w:tcW w:w="306" w:type="pct"/>
          </w:tcPr>
          <w:p w14:paraId="3AD73308" w14:textId="77777777" w:rsidR="00C7568E" w:rsidRDefault="00C7568E" w:rsidP="007777A9">
            <w:r>
              <w:t>1</w:t>
            </w:r>
          </w:p>
        </w:tc>
        <w:tc>
          <w:tcPr>
            <w:tcW w:w="346" w:type="pct"/>
          </w:tcPr>
          <w:p w14:paraId="6CCD94CB" w14:textId="77777777" w:rsidR="00C7568E" w:rsidRDefault="00C7568E" w:rsidP="007777A9">
            <w:r>
              <w:t>Should</w:t>
            </w:r>
          </w:p>
        </w:tc>
        <w:tc>
          <w:tcPr>
            <w:tcW w:w="345" w:type="pct"/>
          </w:tcPr>
          <w:p w14:paraId="25D21640" w14:textId="77777777" w:rsidR="00C7568E" w:rsidRDefault="00C7568E" w:rsidP="007777A9">
            <w:r>
              <w:t>Low</w:t>
            </w:r>
          </w:p>
        </w:tc>
      </w:tr>
      <w:tr w:rsidR="00C7568E" w14:paraId="7B3A1F08" w14:textId="77777777" w:rsidTr="00C7568E">
        <w:tc>
          <w:tcPr>
            <w:tcW w:w="871" w:type="pct"/>
          </w:tcPr>
          <w:p w14:paraId="7097A997" w14:textId="77777777" w:rsidR="00C7568E" w:rsidRDefault="00C7568E" w:rsidP="007777A9">
            <w:r>
              <w:t xml:space="preserve">Live is Taken </w:t>
            </w:r>
            <w:r>
              <w:lastRenderedPageBreak/>
              <w:t>Warning Ajax</w:t>
            </w:r>
          </w:p>
        </w:tc>
        <w:tc>
          <w:tcPr>
            <w:tcW w:w="1351" w:type="pct"/>
          </w:tcPr>
          <w:p w14:paraId="055207EF" w14:textId="77777777" w:rsidR="00C7568E" w:rsidRDefault="00C7568E" w:rsidP="007777A9">
            <w:r>
              <w:lastRenderedPageBreak/>
              <w:t xml:space="preserve">As a Programmer, I want to show to </w:t>
            </w:r>
            <w:r>
              <w:lastRenderedPageBreak/>
              <w:t xml:space="preserve">the User a message before he submits and not lose </w:t>
            </w:r>
            <w:proofErr w:type="gramStart"/>
            <w:r>
              <w:t>Precious</w:t>
            </w:r>
            <w:proofErr w:type="gramEnd"/>
            <w:r>
              <w:t xml:space="preserve"> time. </w:t>
            </w:r>
          </w:p>
        </w:tc>
        <w:tc>
          <w:tcPr>
            <w:tcW w:w="727" w:type="pct"/>
          </w:tcPr>
          <w:p w14:paraId="37071BE4" w14:textId="77777777" w:rsidR="00C7568E" w:rsidRDefault="00C7568E" w:rsidP="007777A9">
            <w:r>
              <w:lastRenderedPageBreak/>
              <w:t>to RDMBS</w:t>
            </w:r>
          </w:p>
        </w:tc>
        <w:tc>
          <w:tcPr>
            <w:tcW w:w="349" w:type="pct"/>
          </w:tcPr>
          <w:p w14:paraId="0A53E6F7" w14:textId="066A0EE1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05ED1D8E" w14:textId="77777777" w:rsidR="00C7568E" w:rsidRDefault="00C7568E" w:rsidP="007777A9">
            <w:proofErr w:type="spellStart"/>
            <w:r>
              <w:t>Sql</w:t>
            </w:r>
            <w:proofErr w:type="spellEnd"/>
            <w:r>
              <w:t xml:space="preserve"> Query for matching</w:t>
            </w:r>
          </w:p>
        </w:tc>
        <w:tc>
          <w:tcPr>
            <w:tcW w:w="306" w:type="pct"/>
          </w:tcPr>
          <w:p w14:paraId="74939392" w14:textId="77777777" w:rsidR="00C7568E" w:rsidRDefault="00C7568E" w:rsidP="007777A9">
            <w:r>
              <w:t>1</w:t>
            </w:r>
          </w:p>
        </w:tc>
        <w:tc>
          <w:tcPr>
            <w:tcW w:w="346" w:type="pct"/>
          </w:tcPr>
          <w:p w14:paraId="5C9130B6" w14:textId="77777777" w:rsidR="00C7568E" w:rsidRDefault="00C7568E" w:rsidP="007777A9">
            <w:r>
              <w:t>Could</w:t>
            </w:r>
          </w:p>
        </w:tc>
        <w:tc>
          <w:tcPr>
            <w:tcW w:w="345" w:type="pct"/>
          </w:tcPr>
          <w:p w14:paraId="4906ACE1" w14:textId="77777777" w:rsidR="00C7568E" w:rsidRDefault="00C7568E" w:rsidP="007777A9">
            <w:r>
              <w:t>Low</w:t>
            </w:r>
          </w:p>
        </w:tc>
      </w:tr>
      <w:tr w:rsidR="00C7568E" w14:paraId="587E5E89" w14:textId="77777777" w:rsidTr="00C75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1" w:type="pct"/>
          </w:tcPr>
          <w:p w14:paraId="5240254C" w14:textId="77777777" w:rsidR="00C7568E" w:rsidRDefault="00C7568E" w:rsidP="007777A9">
            <w:r>
              <w:t>Login from specified platform to e-Services</w:t>
            </w:r>
          </w:p>
        </w:tc>
        <w:tc>
          <w:tcPr>
            <w:tcW w:w="1351" w:type="pct"/>
          </w:tcPr>
          <w:p w14:paraId="01E3C887" w14:textId="77777777" w:rsidR="00C7568E" w:rsidRDefault="00C7568E" w:rsidP="007777A9">
            <w:r>
              <w:t xml:space="preserve">As a Programmer, I want to have distinct separation of portals that a customer/User logs in </w:t>
            </w:r>
          </w:p>
        </w:tc>
        <w:tc>
          <w:tcPr>
            <w:tcW w:w="727" w:type="pct"/>
          </w:tcPr>
          <w:p w14:paraId="1A909672" w14:textId="77777777" w:rsidR="00C7568E" w:rsidRDefault="00C7568E" w:rsidP="007777A9">
            <w:r>
              <w:t>From specified RDBMS</w:t>
            </w:r>
          </w:p>
        </w:tc>
        <w:tc>
          <w:tcPr>
            <w:tcW w:w="349" w:type="pct"/>
          </w:tcPr>
          <w:p w14:paraId="686F9969" w14:textId="7C24BCB1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3FDED958" w14:textId="77777777" w:rsidR="00C7568E" w:rsidRDefault="00C7568E" w:rsidP="007777A9">
            <w:r>
              <w:t>Same table diff devices</w:t>
            </w:r>
          </w:p>
        </w:tc>
        <w:tc>
          <w:tcPr>
            <w:tcW w:w="306" w:type="pct"/>
          </w:tcPr>
          <w:p w14:paraId="6344E579" w14:textId="77777777" w:rsidR="00C7568E" w:rsidRDefault="00C7568E" w:rsidP="007777A9">
            <w:r>
              <w:t>2</w:t>
            </w:r>
          </w:p>
        </w:tc>
        <w:tc>
          <w:tcPr>
            <w:tcW w:w="346" w:type="pct"/>
          </w:tcPr>
          <w:p w14:paraId="6524515C" w14:textId="77777777" w:rsidR="00C7568E" w:rsidRDefault="00C7568E" w:rsidP="007777A9">
            <w:r>
              <w:t>Must</w:t>
            </w:r>
          </w:p>
        </w:tc>
        <w:tc>
          <w:tcPr>
            <w:tcW w:w="345" w:type="pct"/>
          </w:tcPr>
          <w:p w14:paraId="3D5220AC" w14:textId="77777777" w:rsidR="00C7568E" w:rsidRDefault="00C7568E" w:rsidP="007777A9">
            <w:r>
              <w:t>Low</w:t>
            </w:r>
          </w:p>
        </w:tc>
      </w:tr>
      <w:tr w:rsidR="00C7568E" w14:paraId="6FFEED96" w14:textId="77777777" w:rsidTr="00C7568E">
        <w:tc>
          <w:tcPr>
            <w:tcW w:w="871" w:type="pct"/>
          </w:tcPr>
          <w:p w14:paraId="5256C835" w14:textId="77777777" w:rsidR="00C7568E" w:rsidRDefault="00C7568E" w:rsidP="007777A9">
            <w:r>
              <w:t>Logout from the site</w:t>
            </w:r>
          </w:p>
        </w:tc>
        <w:tc>
          <w:tcPr>
            <w:tcW w:w="1351" w:type="pct"/>
          </w:tcPr>
          <w:p w14:paraId="664B738B" w14:textId="77777777" w:rsidR="00C7568E" w:rsidRDefault="00C7568E" w:rsidP="007777A9">
            <w:r>
              <w:t>As a User, I want be able to exit from services</w:t>
            </w:r>
          </w:p>
        </w:tc>
        <w:tc>
          <w:tcPr>
            <w:tcW w:w="727" w:type="pct"/>
          </w:tcPr>
          <w:p w14:paraId="779C879D" w14:textId="77777777" w:rsidR="00C7568E" w:rsidRDefault="00C7568E" w:rsidP="007777A9">
            <w:r>
              <w:t>exit from services on web or mobile</w:t>
            </w:r>
          </w:p>
        </w:tc>
        <w:tc>
          <w:tcPr>
            <w:tcW w:w="349" w:type="pct"/>
          </w:tcPr>
          <w:p w14:paraId="169418DF" w14:textId="63999773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4DDFCDB9" w14:textId="77777777" w:rsidR="00C7568E" w:rsidRDefault="00C7568E" w:rsidP="007777A9">
            <w:r>
              <w:t>Logout User</w:t>
            </w:r>
          </w:p>
        </w:tc>
        <w:tc>
          <w:tcPr>
            <w:tcW w:w="306" w:type="pct"/>
          </w:tcPr>
          <w:p w14:paraId="1DE42334" w14:textId="77777777" w:rsidR="00C7568E" w:rsidRDefault="00C7568E" w:rsidP="007777A9">
            <w:r>
              <w:t>1</w:t>
            </w:r>
          </w:p>
        </w:tc>
        <w:tc>
          <w:tcPr>
            <w:tcW w:w="346" w:type="pct"/>
          </w:tcPr>
          <w:p w14:paraId="54273212" w14:textId="77777777" w:rsidR="00C7568E" w:rsidRDefault="00C7568E" w:rsidP="007777A9">
            <w:r>
              <w:t>Must</w:t>
            </w:r>
          </w:p>
        </w:tc>
        <w:tc>
          <w:tcPr>
            <w:tcW w:w="345" w:type="pct"/>
          </w:tcPr>
          <w:p w14:paraId="7EB8AE82" w14:textId="77777777" w:rsidR="00C7568E" w:rsidRDefault="00C7568E" w:rsidP="007777A9">
            <w:r>
              <w:t>Low</w:t>
            </w:r>
          </w:p>
        </w:tc>
      </w:tr>
      <w:tr w:rsidR="00C7568E" w14:paraId="3173FF9E" w14:textId="77777777" w:rsidTr="00C75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1" w:type="pct"/>
          </w:tcPr>
          <w:p w14:paraId="31704F09" w14:textId="77777777" w:rsidR="00C7568E" w:rsidRDefault="00C7568E" w:rsidP="007777A9">
            <w:r>
              <w:t>Security parameters</w:t>
            </w:r>
          </w:p>
        </w:tc>
        <w:tc>
          <w:tcPr>
            <w:tcW w:w="1351" w:type="pct"/>
          </w:tcPr>
          <w:p w14:paraId="3C94E7D5" w14:textId="77777777" w:rsidR="00C7568E" w:rsidRDefault="00C7568E" w:rsidP="007777A9">
            <w:r>
              <w:t xml:space="preserve">As a Programmer, I want to have sanity and security checks for Secure and happy clients. </w:t>
            </w:r>
          </w:p>
        </w:tc>
        <w:tc>
          <w:tcPr>
            <w:tcW w:w="727" w:type="pct"/>
          </w:tcPr>
          <w:p w14:paraId="378EAEDF" w14:textId="77777777" w:rsidR="00C7568E" w:rsidRDefault="00C7568E" w:rsidP="007777A9">
            <w:r>
              <w:t>to RDMBS</w:t>
            </w:r>
          </w:p>
        </w:tc>
        <w:tc>
          <w:tcPr>
            <w:tcW w:w="349" w:type="pct"/>
          </w:tcPr>
          <w:p w14:paraId="1DCACED0" w14:textId="09B0550F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506C6FA5" w14:textId="77777777" w:rsidR="00C7568E" w:rsidRDefault="00C7568E" w:rsidP="007777A9">
            <w:r>
              <w:t>Front end HTML checks, </w:t>
            </w:r>
            <w:proofErr w:type="gramStart"/>
            <w:r>
              <w:t>Back</w:t>
            </w:r>
            <w:proofErr w:type="gramEnd"/>
            <w:r>
              <w:t xml:space="preserve"> end models domain logic</w:t>
            </w:r>
          </w:p>
        </w:tc>
        <w:tc>
          <w:tcPr>
            <w:tcW w:w="306" w:type="pct"/>
          </w:tcPr>
          <w:p w14:paraId="6B03EE6C" w14:textId="77777777" w:rsidR="00C7568E" w:rsidRDefault="00C7568E" w:rsidP="007777A9">
            <w:r>
              <w:t>1</w:t>
            </w:r>
          </w:p>
        </w:tc>
        <w:tc>
          <w:tcPr>
            <w:tcW w:w="346" w:type="pct"/>
          </w:tcPr>
          <w:p w14:paraId="10DE8B24" w14:textId="77777777" w:rsidR="00C7568E" w:rsidRDefault="00C7568E" w:rsidP="007777A9">
            <w:r>
              <w:t>Must</w:t>
            </w:r>
          </w:p>
        </w:tc>
        <w:tc>
          <w:tcPr>
            <w:tcW w:w="345" w:type="pct"/>
          </w:tcPr>
          <w:p w14:paraId="448C98C1" w14:textId="77777777" w:rsidR="00C7568E" w:rsidRDefault="00C7568E" w:rsidP="007777A9">
            <w:r>
              <w:t>Low</w:t>
            </w:r>
          </w:p>
        </w:tc>
      </w:tr>
      <w:tr w:rsidR="00C7568E" w14:paraId="444FA8D1" w14:textId="77777777" w:rsidTr="00C7568E">
        <w:tc>
          <w:tcPr>
            <w:tcW w:w="871" w:type="pct"/>
          </w:tcPr>
          <w:p w14:paraId="1AE3A189" w14:textId="77777777" w:rsidR="00C7568E" w:rsidRDefault="00C7568E" w:rsidP="007777A9">
            <w:r>
              <w:t xml:space="preserve">User Interface Design </w:t>
            </w:r>
            <w:r>
              <w:lastRenderedPageBreak/>
              <w:t>Front-end</w:t>
            </w:r>
          </w:p>
        </w:tc>
        <w:tc>
          <w:tcPr>
            <w:tcW w:w="1351" w:type="pct"/>
          </w:tcPr>
          <w:p w14:paraId="29B8B9F8" w14:textId="77777777" w:rsidR="00C7568E" w:rsidRDefault="00C7568E" w:rsidP="007777A9">
            <w:r>
              <w:lastRenderedPageBreak/>
              <w:t xml:space="preserve">As a Customer, I want to have a nice </w:t>
            </w:r>
            <w:r>
              <w:lastRenderedPageBreak/>
              <w:t xml:space="preserve">representation of Site so more people approach it or recommend it. </w:t>
            </w:r>
          </w:p>
        </w:tc>
        <w:tc>
          <w:tcPr>
            <w:tcW w:w="727" w:type="pct"/>
          </w:tcPr>
          <w:p w14:paraId="2EC33796" w14:textId="77777777" w:rsidR="00C7568E" w:rsidRDefault="00C7568E" w:rsidP="007777A9">
            <w:r>
              <w:lastRenderedPageBreak/>
              <w:t>General Epic</w:t>
            </w:r>
          </w:p>
        </w:tc>
        <w:tc>
          <w:tcPr>
            <w:tcW w:w="349" w:type="pct"/>
          </w:tcPr>
          <w:p w14:paraId="1282417F" w14:textId="07B739F2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5FAECE2D" w14:textId="77777777" w:rsidR="00C7568E" w:rsidRDefault="00C7568E" w:rsidP="007777A9">
            <w:proofErr w:type="spellStart"/>
            <w:r>
              <w:t>Bootrap</w:t>
            </w:r>
            <w:proofErr w:type="spellEnd"/>
            <w:r>
              <w:t xml:space="preserve"> 5IT (MDB)</w:t>
            </w:r>
          </w:p>
        </w:tc>
        <w:tc>
          <w:tcPr>
            <w:tcW w:w="306" w:type="pct"/>
          </w:tcPr>
          <w:p w14:paraId="502879F3" w14:textId="77777777" w:rsidR="00C7568E" w:rsidRDefault="00C7568E" w:rsidP="007777A9">
            <w:r>
              <w:t>8</w:t>
            </w:r>
          </w:p>
        </w:tc>
        <w:tc>
          <w:tcPr>
            <w:tcW w:w="346" w:type="pct"/>
          </w:tcPr>
          <w:p w14:paraId="3BDB44CE" w14:textId="77777777" w:rsidR="00C7568E" w:rsidRDefault="00C7568E" w:rsidP="007777A9">
            <w:r>
              <w:t>Must</w:t>
            </w:r>
          </w:p>
        </w:tc>
        <w:tc>
          <w:tcPr>
            <w:tcW w:w="345" w:type="pct"/>
          </w:tcPr>
          <w:p w14:paraId="65EB7165" w14:textId="77777777" w:rsidR="00C7568E" w:rsidRDefault="00C7568E" w:rsidP="007777A9">
            <w:r>
              <w:t>Low</w:t>
            </w:r>
          </w:p>
        </w:tc>
      </w:tr>
      <w:tr w:rsidR="00C7568E" w14:paraId="4C6BB564" w14:textId="77777777" w:rsidTr="00C756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1" w:type="pct"/>
          </w:tcPr>
          <w:p w14:paraId="53F6A32F" w14:textId="77777777" w:rsidR="00C7568E" w:rsidRDefault="00C7568E" w:rsidP="007777A9">
            <w:proofErr w:type="gramStart"/>
            <w:r>
              <w:t>Web !</w:t>
            </w:r>
            <w:proofErr w:type="gramEnd"/>
            <w:r>
              <w:t>= mobile</w:t>
            </w:r>
          </w:p>
        </w:tc>
        <w:tc>
          <w:tcPr>
            <w:tcW w:w="1351" w:type="pct"/>
          </w:tcPr>
          <w:p w14:paraId="37DF1445" w14:textId="77777777" w:rsidR="00C7568E" w:rsidRDefault="00C7568E" w:rsidP="007777A9">
            <w:r>
              <w:t xml:space="preserve">As a programmer, I want to have distinct portal logins based on device that a customer/User logs in </w:t>
            </w:r>
          </w:p>
        </w:tc>
        <w:tc>
          <w:tcPr>
            <w:tcW w:w="727" w:type="pct"/>
          </w:tcPr>
          <w:p w14:paraId="04197EE0" w14:textId="77777777" w:rsidR="00C7568E" w:rsidRDefault="00C7568E" w:rsidP="007777A9">
            <w:r>
              <w:t>From specified RDBMS</w:t>
            </w:r>
          </w:p>
        </w:tc>
        <w:tc>
          <w:tcPr>
            <w:tcW w:w="349" w:type="pct"/>
          </w:tcPr>
          <w:p w14:paraId="64CDA27D" w14:textId="5B9929D7" w:rsidR="00C7568E" w:rsidRDefault="00595BE2" w:rsidP="007777A9">
            <w:r>
              <w:t>Michail</w:t>
            </w:r>
          </w:p>
        </w:tc>
        <w:tc>
          <w:tcPr>
            <w:tcW w:w="705" w:type="pct"/>
          </w:tcPr>
          <w:p w14:paraId="79B5FC2D" w14:textId="77777777" w:rsidR="00C7568E" w:rsidRDefault="00C7568E" w:rsidP="007777A9"/>
        </w:tc>
        <w:tc>
          <w:tcPr>
            <w:tcW w:w="306" w:type="pct"/>
          </w:tcPr>
          <w:p w14:paraId="55985257" w14:textId="77777777" w:rsidR="00C7568E" w:rsidRDefault="00C7568E" w:rsidP="007777A9">
            <w:r>
              <w:t>1</w:t>
            </w:r>
          </w:p>
        </w:tc>
        <w:tc>
          <w:tcPr>
            <w:tcW w:w="346" w:type="pct"/>
          </w:tcPr>
          <w:p w14:paraId="4F9BC785" w14:textId="77777777" w:rsidR="00C7568E" w:rsidRDefault="00C7568E" w:rsidP="007777A9">
            <w:r>
              <w:t>Must</w:t>
            </w:r>
          </w:p>
        </w:tc>
        <w:tc>
          <w:tcPr>
            <w:tcW w:w="345" w:type="pct"/>
          </w:tcPr>
          <w:p w14:paraId="26421315" w14:textId="77777777" w:rsidR="00C7568E" w:rsidRDefault="00C7568E" w:rsidP="007777A9">
            <w:r>
              <w:t>Low</w:t>
            </w:r>
          </w:p>
        </w:tc>
      </w:tr>
    </w:tbl>
    <w:p w14:paraId="5B1A8B2D" w14:textId="6D9AEE2F" w:rsidR="00927BAE" w:rsidRDefault="00FE487A" w:rsidP="003B2263">
      <w:pPr>
        <w:pStyle w:val="S3"/>
      </w:pPr>
      <w:bookmarkStart w:id="40" w:name="_Toc73208104"/>
      <w:r>
        <w:t>2.</w:t>
      </w:r>
      <w:r w:rsidR="003B2263">
        <w:t>7.6</w:t>
      </w:r>
      <w:r>
        <w:t>.</w:t>
      </w:r>
      <w:r w:rsidR="00927BAE">
        <w:t xml:space="preserve"> Sprint Deliverables</w:t>
      </w:r>
      <w:bookmarkEnd w:id="40"/>
    </w:p>
    <w:tbl>
      <w:tblPr>
        <w:tblStyle w:val="TableStyle1"/>
        <w:tblW w:w="5000" w:type="pct"/>
        <w:tblLook w:val="04A0" w:firstRow="1" w:lastRow="0" w:firstColumn="1" w:lastColumn="0" w:noHBand="0" w:noVBand="1"/>
      </w:tblPr>
      <w:tblGrid>
        <w:gridCol w:w="2006"/>
        <w:gridCol w:w="4052"/>
        <w:gridCol w:w="2006"/>
        <w:gridCol w:w="2006"/>
      </w:tblGrid>
      <w:tr w:rsidR="00927BAE" w14:paraId="264DAADC" w14:textId="77777777" w:rsidTr="003432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96" w:type="pct"/>
          </w:tcPr>
          <w:p w14:paraId="245A32FD" w14:textId="77777777" w:rsidR="00927BAE" w:rsidRDefault="00927BAE" w:rsidP="007777A9">
            <w:r>
              <w:t>Deliverable</w:t>
            </w:r>
          </w:p>
        </w:tc>
        <w:tc>
          <w:tcPr>
            <w:tcW w:w="2012" w:type="pct"/>
          </w:tcPr>
          <w:p w14:paraId="3362CE21" w14:textId="77777777" w:rsidR="00927BAE" w:rsidRDefault="00927BAE" w:rsidP="007777A9">
            <w:r>
              <w:t>Description</w:t>
            </w:r>
          </w:p>
        </w:tc>
        <w:tc>
          <w:tcPr>
            <w:tcW w:w="996" w:type="pct"/>
          </w:tcPr>
          <w:p w14:paraId="708AA6FF" w14:textId="77777777" w:rsidR="00927BAE" w:rsidRDefault="00927BAE" w:rsidP="007777A9">
            <w:r>
              <w:t>Owner</w:t>
            </w:r>
          </w:p>
        </w:tc>
        <w:tc>
          <w:tcPr>
            <w:tcW w:w="996" w:type="pct"/>
          </w:tcPr>
          <w:p w14:paraId="12356AC4" w14:textId="77777777" w:rsidR="00927BAE" w:rsidRDefault="00927BAE" w:rsidP="007777A9">
            <w:r>
              <w:t>Associated User Stories</w:t>
            </w:r>
          </w:p>
        </w:tc>
      </w:tr>
      <w:tr w:rsidR="00927BAE" w14:paraId="6BA2424E" w14:textId="77777777" w:rsidTr="003432E4">
        <w:tc>
          <w:tcPr>
            <w:tcW w:w="996" w:type="pct"/>
          </w:tcPr>
          <w:p w14:paraId="0CA0829B" w14:textId="77777777" w:rsidR="00927BAE" w:rsidRDefault="00927BAE" w:rsidP="007777A9">
            <w:r>
              <w:t>Basic check-out feature</w:t>
            </w:r>
          </w:p>
        </w:tc>
        <w:tc>
          <w:tcPr>
            <w:tcW w:w="2012" w:type="pct"/>
          </w:tcPr>
          <w:p w14:paraId="04BF2F22" w14:textId="77777777" w:rsidR="00927BAE" w:rsidRDefault="00927BAE" w:rsidP="007777A9">
            <w:r>
              <w:t xml:space="preserve">The check-out feature is done with the following function ready: </w:t>
            </w:r>
          </w:p>
          <w:p w14:paraId="357FCF05" w14:textId="77777777" w:rsidR="00927BAE" w:rsidRDefault="00927BAE" w:rsidP="007777A9">
            <w:r>
              <w:t xml:space="preserve">- Security Checks while the below </w:t>
            </w:r>
          </w:p>
          <w:p w14:paraId="0335B7FB" w14:textId="77777777" w:rsidR="00927BAE" w:rsidRDefault="00927BAE" w:rsidP="007777A9">
            <w:r>
              <w:t xml:space="preserve">- Register </w:t>
            </w:r>
          </w:p>
          <w:p w14:paraId="3EDFBE66" w14:textId="77777777" w:rsidR="00927BAE" w:rsidRDefault="00927BAE" w:rsidP="007777A9">
            <w:r>
              <w:t>- Login</w:t>
            </w:r>
          </w:p>
        </w:tc>
        <w:tc>
          <w:tcPr>
            <w:tcW w:w="996" w:type="pct"/>
          </w:tcPr>
          <w:p w14:paraId="28981AF6" w14:textId="2E214295" w:rsidR="00927BAE" w:rsidRDefault="00AF329E" w:rsidP="007777A9">
            <w:r>
              <w:t>Michail</w:t>
            </w:r>
          </w:p>
        </w:tc>
        <w:tc>
          <w:tcPr>
            <w:tcW w:w="996" w:type="pct"/>
          </w:tcPr>
          <w:p w14:paraId="6E4F19EB" w14:textId="77777777" w:rsidR="00927BAE" w:rsidRDefault="00927BAE" w:rsidP="007777A9">
            <w:r>
              <w:t>Logout from the site, Login from specified platform to e-Services, Register to Database System, Security parameters, Live is Taken Warning Ajax</w:t>
            </w:r>
          </w:p>
        </w:tc>
      </w:tr>
    </w:tbl>
    <w:p w14:paraId="4AD6A6F1" w14:textId="183574F3" w:rsidR="00927BAE" w:rsidRDefault="00927BAE" w:rsidP="00927BAE"/>
    <w:p w14:paraId="55D45502" w14:textId="4DCE198C" w:rsidR="00604DA5" w:rsidRDefault="00604DA5" w:rsidP="00927BAE"/>
    <w:p w14:paraId="0E1072EC" w14:textId="13A5DEFF" w:rsidR="00CD5DFE" w:rsidRDefault="00604DA5" w:rsidP="00604DA5">
      <w:pPr>
        <w:pStyle w:val="Heading2"/>
      </w:pPr>
      <w:bookmarkStart w:id="41" w:name="_Toc73208105"/>
      <w:r>
        <w:lastRenderedPageBreak/>
        <w:t>2.</w:t>
      </w:r>
      <w:r w:rsidR="00176BDD">
        <w:t>8</w:t>
      </w:r>
      <w:r>
        <w:t>. Burnout Chart</w:t>
      </w:r>
      <w:r w:rsidR="00734956">
        <w:t>/Line</w:t>
      </w:r>
      <w:bookmarkEnd w:id="41"/>
    </w:p>
    <w:p w14:paraId="76B6F84E" w14:textId="77777777" w:rsidR="00604DA5" w:rsidRDefault="00604DA5" w:rsidP="00927BAE"/>
    <w:p w14:paraId="7F1FE28C" w14:textId="09AA297E" w:rsidR="00927BAE" w:rsidRDefault="006E62BC" w:rsidP="00923E08">
      <w:pPr>
        <w:pStyle w:val="ListBullet"/>
        <w:numPr>
          <w:ilvl w:val="0"/>
          <w:numId w:val="0"/>
        </w:numPr>
      </w:pPr>
      <w:r w:rsidRPr="006E62BC">
        <w:rPr>
          <w:noProof/>
        </w:rPr>
        <w:drawing>
          <wp:inline distT="0" distB="0" distL="0" distR="0" wp14:anchorId="60067035" wp14:editId="10A00160">
            <wp:extent cx="6400800" cy="39611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C966" w14:textId="30EB1EE7" w:rsidR="003005AC" w:rsidRDefault="003005AC" w:rsidP="00340F79">
      <w:pPr>
        <w:pStyle w:val="ListBullet"/>
        <w:numPr>
          <w:ilvl w:val="0"/>
          <w:numId w:val="0"/>
        </w:numPr>
        <w:jc w:val="center"/>
      </w:pPr>
      <w:r>
        <w:t>Spring**1 above</w:t>
      </w:r>
    </w:p>
    <w:p w14:paraId="470D3F56" w14:textId="6EAC0423" w:rsidR="006366BD" w:rsidRPr="006366BD" w:rsidRDefault="006366BD" w:rsidP="00340F79">
      <w:pPr>
        <w:pStyle w:val="ListBullet"/>
        <w:numPr>
          <w:ilvl w:val="0"/>
          <w:numId w:val="0"/>
        </w:numPr>
        <w:jc w:val="center"/>
      </w:pPr>
      <w:r>
        <w:t>Y as Story point</w:t>
      </w:r>
      <w:r w:rsidR="00F96F16">
        <w:t>s</w:t>
      </w:r>
      <w:r>
        <w:t xml:space="preserve"> of Sprint No.1 == 30</w:t>
      </w:r>
      <w:r w:rsidR="001E2C2B">
        <w:t xml:space="preserve"> task points</w:t>
      </w:r>
    </w:p>
    <w:p w14:paraId="56B11023" w14:textId="77777777" w:rsidR="00662416" w:rsidRPr="00E237E8" w:rsidRDefault="00662416" w:rsidP="00923E08">
      <w:pPr>
        <w:pStyle w:val="ListBullet"/>
        <w:numPr>
          <w:ilvl w:val="0"/>
          <w:numId w:val="0"/>
        </w:numPr>
      </w:pPr>
    </w:p>
    <w:sectPr w:rsidR="00662416" w:rsidRPr="00E237E8" w:rsidSect="00AC4859">
      <w:footerReference w:type="first" r:id="rId43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3C8F1" w14:textId="77777777" w:rsidR="003A7E6F" w:rsidRDefault="003A7E6F" w:rsidP="005A20E2">
      <w:pPr>
        <w:spacing w:after="0"/>
      </w:pPr>
      <w:r>
        <w:separator/>
      </w:r>
    </w:p>
    <w:p w14:paraId="17E099FF" w14:textId="77777777" w:rsidR="003A7E6F" w:rsidRDefault="003A7E6F"/>
    <w:p w14:paraId="1E809A50" w14:textId="77777777" w:rsidR="003A7E6F" w:rsidRDefault="003A7E6F" w:rsidP="009B4773"/>
    <w:p w14:paraId="46ACBE43" w14:textId="77777777" w:rsidR="003A7E6F" w:rsidRDefault="003A7E6F" w:rsidP="00513832"/>
  </w:endnote>
  <w:endnote w:type="continuationSeparator" w:id="0">
    <w:p w14:paraId="201B18C6" w14:textId="77777777" w:rsidR="003A7E6F" w:rsidRDefault="003A7E6F" w:rsidP="005A20E2">
      <w:pPr>
        <w:spacing w:after="0"/>
      </w:pPr>
      <w:r>
        <w:continuationSeparator/>
      </w:r>
    </w:p>
    <w:p w14:paraId="4A922365" w14:textId="77777777" w:rsidR="003A7E6F" w:rsidRDefault="003A7E6F"/>
    <w:p w14:paraId="6364ADC2" w14:textId="77777777" w:rsidR="003A7E6F" w:rsidRDefault="003A7E6F" w:rsidP="009B4773"/>
    <w:p w14:paraId="286AE40A" w14:textId="77777777" w:rsidR="003A7E6F" w:rsidRDefault="003A7E6F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8F8F3" w14:textId="23662F3F" w:rsidR="008D373A" w:rsidRDefault="003A7E6F" w:rsidP="008D373A">
    <w:pPr>
      <w:pStyle w:val="Footer"/>
      <w:jc w:val="right"/>
    </w:pPr>
    <w:sdt>
      <w:sdtPr>
        <w:id w:val="197339949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D373A" w:rsidRPr="002135FB">
          <w:fldChar w:fldCharType="begin"/>
        </w:r>
        <w:r w:rsidR="008D373A" w:rsidRPr="002135FB">
          <w:instrText xml:space="preserve"> PAGE   \* MERGEFORMAT </w:instrText>
        </w:r>
        <w:r w:rsidR="008D373A" w:rsidRPr="002135FB">
          <w:fldChar w:fldCharType="separate"/>
        </w:r>
        <w:r w:rsidR="008D373A">
          <w:t>ii</w:t>
        </w:r>
        <w:r w:rsidR="008D373A" w:rsidRPr="002135FB">
          <w:rPr>
            <w:noProof/>
          </w:rPr>
          <w:fldChar w:fldCharType="end"/>
        </w:r>
      </w:sdtContent>
    </w:sdt>
  </w:p>
  <w:p w14:paraId="10E0B77A" w14:textId="56CD774A" w:rsidR="008D373A" w:rsidRDefault="008D373A" w:rsidP="008D373A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348994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3551353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50719702" w14:textId="77777777" w:rsidR="006F3B05" w:rsidRDefault="006F3B05" w:rsidP="00F8411A">
            <w:pPr>
              <w:pStyle w:val="Footer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530786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241920231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14542587" w14:textId="77777777" w:rsidR="006F3B05" w:rsidRDefault="006F3B05" w:rsidP="00D94688">
            <w:pPr>
              <w:pStyle w:val="Footer"/>
              <w:jc w:val="right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A2934" w14:textId="77777777" w:rsidR="006F3B05" w:rsidRPr="00F8411A" w:rsidRDefault="006F3B05" w:rsidP="00F8411A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700224" behindDoc="0" locked="0" layoutInCell="1" allowOverlap="1" wp14:anchorId="5A174EA1" wp14:editId="4B305546">
              <wp:simplePos x="0" y="0"/>
              <wp:positionH relativeFrom="margin">
                <wp:align>right</wp:align>
              </wp:positionH>
              <wp:positionV relativeFrom="paragraph">
                <wp:posOffset>18415</wp:posOffset>
              </wp:positionV>
              <wp:extent cx="173736" cy="274320"/>
              <wp:effectExtent l="0" t="0" r="0" b="1143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736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AE2512" w14:textId="77777777" w:rsidR="006F3B05" w:rsidRPr="00096BE1" w:rsidRDefault="006F3B05" w:rsidP="00096BE1">
                          <w:pPr>
                            <w:rPr>
                              <w:rStyle w:val="PageNumber"/>
                            </w:rPr>
                          </w:pPr>
                          <w:r w:rsidRPr="00096BE1">
                            <w:rPr>
                              <w:rStyle w:val="PageNumber"/>
                            </w:rPr>
                            <w:fldChar w:fldCharType="begin"/>
                          </w:r>
                          <w:r w:rsidRPr="00096BE1">
                            <w:rPr>
                              <w:rStyle w:val="PageNumber"/>
                            </w:rPr>
                            <w:instrText xml:space="preserve"> PAGE   \* MERGEFORMAT </w:instrText>
                          </w:r>
                          <w:r w:rsidRPr="00096BE1">
                            <w:rPr>
                              <w:rStyle w:val="PageNumber"/>
                            </w:rPr>
                            <w:fldChar w:fldCharType="separate"/>
                          </w:r>
                          <w:r w:rsidRPr="00096BE1">
                            <w:rPr>
                              <w:rStyle w:val="PageNumber"/>
                            </w:rPr>
                            <w:t>1</w:t>
                          </w:r>
                          <w:r w:rsidRPr="00096BE1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174EA1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37.5pt;margin-top:1.45pt;width:13.7pt;height:21.6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" filled="f" stroked="f">
              <v:textbox inset="0,0,0,0">
                <w:txbxContent>
                  <w:p w14:paraId="39AE2512" w14:textId="77777777" w:rsidR="006F3B05" w:rsidRPr="00096BE1" w:rsidRDefault="006F3B05" w:rsidP="00096BE1">
                    <w:pPr>
                      <w:rPr>
                        <w:rStyle w:val="PageNumber"/>
                      </w:rPr>
                    </w:pPr>
                    <w:r w:rsidRPr="00096BE1">
                      <w:rPr>
                        <w:rStyle w:val="PageNumber"/>
                      </w:rPr>
                      <w:fldChar w:fldCharType="begin"/>
                    </w:r>
                    <w:r w:rsidRPr="00096BE1">
                      <w:rPr>
                        <w:rStyle w:val="PageNumber"/>
                      </w:rPr>
                      <w:instrText xml:space="preserve"> PAGE   \* MERGEFORMAT </w:instrText>
                    </w:r>
                    <w:r w:rsidRPr="00096BE1">
                      <w:rPr>
                        <w:rStyle w:val="PageNumber"/>
                      </w:rPr>
                      <w:fldChar w:fldCharType="separate"/>
                    </w:r>
                    <w:r w:rsidRPr="00096BE1">
                      <w:rPr>
                        <w:rStyle w:val="PageNumber"/>
                      </w:rPr>
                      <w:t>1</w:t>
                    </w:r>
                    <w:r w:rsidRPr="00096BE1"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89B0D5A" w14:textId="77777777" w:rsidR="006F3B05" w:rsidRDefault="006F3B0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1E91B313" w14:textId="77777777" w:rsidR="006F3B05" w:rsidRDefault="006F3B05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68FA12A" w14:textId="77777777" w:rsidR="006F3B05" w:rsidRDefault="003A7E6F" w:rsidP="00F8411A">
        <w:pPr>
          <w:pStyle w:val="Footer"/>
          <w:rPr>
            <w:noProof/>
          </w:rPr>
        </w:pPr>
      </w:p>
    </w:sdtContent>
  </w:sdt>
  <w:p w14:paraId="7AF98B08" w14:textId="77777777" w:rsidR="006F3B05" w:rsidRDefault="006F3B05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12E773C" w14:textId="77777777" w:rsidR="006F3B05" w:rsidRDefault="006F3B05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6EA0DA96" w14:textId="77777777" w:rsidR="006F3B05" w:rsidRDefault="003A7E6F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1D559" w14:textId="77777777" w:rsidR="003A7E6F" w:rsidRDefault="003A7E6F" w:rsidP="005A20E2">
      <w:pPr>
        <w:spacing w:after="0"/>
      </w:pPr>
      <w:r>
        <w:separator/>
      </w:r>
    </w:p>
    <w:p w14:paraId="7B329776" w14:textId="77777777" w:rsidR="003A7E6F" w:rsidRDefault="003A7E6F"/>
    <w:p w14:paraId="5EE98BCB" w14:textId="77777777" w:rsidR="003A7E6F" w:rsidRDefault="003A7E6F" w:rsidP="009B4773"/>
    <w:p w14:paraId="40A4C363" w14:textId="77777777" w:rsidR="003A7E6F" w:rsidRDefault="003A7E6F" w:rsidP="00513832"/>
  </w:footnote>
  <w:footnote w:type="continuationSeparator" w:id="0">
    <w:p w14:paraId="71D90665" w14:textId="77777777" w:rsidR="003A7E6F" w:rsidRDefault="003A7E6F" w:rsidP="005A20E2">
      <w:pPr>
        <w:spacing w:after="0"/>
      </w:pPr>
      <w:r>
        <w:continuationSeparator/>
      </w:r>
    </w:p>
    <w:p w14:paraId="2DD73F49" w14:textId="77777777" w:rsidR="003A7E6F" w:rsidRDefault="003A7E6F"/>
    <w:p w14:paraId="35A3B141" w14:textId="77777777" w:rsidR="003A7E6F" w:rsidRDefault="003A7E6F" w:rsidP="009B4773"/>
    <w:p w14:paraId="63D3ED5E" w14:textId="77777777" w:rsidR="003A7E6F" w:rsidRDefault="003A7E6F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34CB6" w14:textId="686A42C6" w:rsidR="006F3B05" w:rsidRDefault="00157165" w:rsidP="005A20E2">
    <w:pPr>
      <w:pStyle w:val="Header"/>
      <w:tabs>
        <w:tab w:val="clear" w:pos="9689"/>
        <w:tab w:val="right" w:pos="11057"/>
      </w:tabs>
      <w:ind w:left="-1134" w:right="-1085"/>
    </w:pPr>
    <w:r>
      <w:rPr>
        <w:noProof/>
      </w:rPr>
      <w:drawing>
        <wp:anchor distT="0" distB="0" distL="114300" distR="114300" simplePos="0" relativeHeight="251694080" behindDoc="1" locked="0" layoutInCell="1" allowOverlap="1" wp14:anchorId="34FB4533" wp14:editId="4D99E48F">
          <wp:simplePos x="0" y="0"/>
          <wp:positionH relativeFrom="page">
            <wp:posOffset>0</wp:posOffset>
          </wp:positionH>
          <wp:positionV relativeFrom="page">
            <wp:posOffset>-171450</wp:posOffset>
          </wp:positionV>
          <wp:extent cx="8705215" cy="9629775"/>
          <wp:effectExtent l="0" t="0" r="635" b="9525"/>
          <wp:wrapNone/>
          <wp:docPr id="48" name="Picture 4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rcRect l="4801" r="4801"/>
                  <a:stretch>
                    <a:fillRect/>
                  </a:stretch>
                </pic:blipFill>
                <pic:spPr bwMode="auto">
                  <a:xfrm>
                    <a:off x="0" y="0"/>
                    <a:ext cx="8705215" cy="96297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152D461" w14:textId="2537CAC2" w:rsidR="006F3B05" w:rsidRDefault="006F3B0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3D998" w14:textId="77777777" w:rsidR="006F3B05" w:rsidRDefault="006F3B05">
    <w:r>
      <w:rPr>
        <w:noProof/>
      </w:rPr>
      <w:drawing>
        <wp:anchor distT="0" distB="0" distL="114300" distR="114300" simplePos="0" relativeHeight="251696128" behindDoc="1" locked="0" layoutInCell="1" allowOverlap="1" wp14:anchorId="11166ADC" wp14:editId="79BABCBF">
          <wp:simplePos x="0" y="0"/>
          <wp:positionH relativeFrom="column">
            <wp:posOffset>-3819526</wp:posOffset>
          </wp:positionH>
          <wp:positionV relativeFrom="margin">
            <wp:posOffset>-1066800</wp:posOffset>
          </wp:positionV>
          <wp:extent cx="3324225" cy="9426575"/>
          <wp:effectExtent l="76200" t="76200" r="142875" b="136525"/>
          <wp:wrapNone/>
          <wp:docPr id="49" name="Picture 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rcRect l="28667" r="35132"/>
                  <a:stretch/>
                </pic:blipFill>
                <pic:spPr bwMode="auto">
                  <a:xfrm flipH="1">
                    <a:off x="0" y="0"/>
                    <a:ext cx="3324225" cy="9426575"/>
                  </a:xfrm>
                  <a:prstGeom prst="rect">
                    <a:avLst/>
                  </a:prstGeom>
                  <a:ln w="38100" cap="sq" cmpd="sng" algn="ctr">
                    <a:solidFill>
                      <a:srgbClr val="000000"/>
                    </a:solidFill>
                    <a:prstDash val="solid"/>
                    <a:miter lim="800000"/>
                    <a:headEnd type="none" w="med" len="med"/>
                    <a:tailEnd type="none" w="med" len="med"/>
                    <a:extLst>
                      <a:ext uri="{C807C97D-BFC1-408E-A445-0C87EB9F89A2}">
                        <ask:lineSketchStyleProps xmlns:ask="http://schemas.microsoft.com/office/drawing/2018/sketchyshapes" sd="0"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/>
                          </a:custGeom>
                          <ask:type/>
                        </ask:lineSketchStyleProps>
                      </a:ext>
                    </a:extLst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C230" w14:textId="6CDDA377" w:rsidR="005C45AE" w:rsidRDefault="00746BEC" w:rsidP="005A20E2">
    <w:pPr>
      <w:pStyle w:val="Header"/>
      <w:tabs>
        <w:tab w:val="clear" w:pos="9689"/>
        <w:tab w:val="right" w:pos="11057"/>
      </w:tabs>
      <w:ind w:left="-1134" w:right="-1085"/>
    </w:pPr>
    <w:r>
      <w:rPr>
        <w:noProof/>
      </w:rPr>
      <w:drawing>
        <wp:anchor distT="0" distB="0" distL="114300" distR="114300" simplePos="0" relativeHeight="251704320" behindDoc="1" locked="0" layoutInCell="1" allowOverlap="1" wp14:anchorId="43C10F42" wp14:editId="60732F04">
          <wp:simplePos x="0" y="0"/>
          <wp:positionH relativeFrom="column">
            <wp:posOffset>-3581400</wp:posOffset>
          </wp:positionH>
          <wp:positionV relativeFrom="margin">
            <wp:posOffset>-1019175</wp:posOffset>
          </wp:positionV>
          <wp:extent cx="3324225" cy="9426575"/>
          <wp:effectExtent l="76200" t="76200" r="142875" b="136525"/>
          <wp:wrapNone/>
          <wp:docPr id="3" name="Pictur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rcRect l="28667" r="35132"/>
                  <a:stretch/>
                </pic:blipFill>
                <pic:spPr bwMode="auto">
                  <a:xfrm flipH="1">
                    <a:off x="0" y="0"/>
                    <a:ext cx="3324225" cy="9426575"/>
                  </a:xfrm>
                  <a:prstGeom prst="rect">
                    <a:avLst/>
                  </a:prstGeom>
                  <a:ln w="38100" cap="sq" cmpd="sng" algn="ctr">
                    <a:solidFill>
                      <a:srgbClr val="000000"/>
                    </a:solidFill>
                    <a:prstDash val="solid"/>
                    <a:miter lim="800000"/>
                    <a:headEnd type="none" w="med" len="med"/>
                    <a:tailEnd type="none" w="med" len="med"/>
                    <a:extLst>
                      <a:ext uri="{C807C97D-BFC1-408E-A445-0C87EB9F89A2}">
                        <ask:lineSketchStyleProps xmlns:ask="http://schemas.microsoft.com/office/drawing/2018/sketchyshapes" sd="0"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/>
                          </a:custGeom>
                          <ask:type/>
                        </ask:lineSketchStyleProps>
                      </a:ext>
                    </a:extLst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C45AE">
      <w:rPr>
        <w:noProof/>
      </w:rPr>
      <w:drawing>
        <wp:anchor distT="0" distB="0" distL="114300" distR="114300" simplePos="0" relativeHeight="251702272" behindDoc="1" locked="0" layoutInCell="1" allowOverlap="1" wp14:anchorId="7B13C76D" wp14:editId="76D423BA">
          <wp:simplePos x="0" y="0"/>
          <wp:positionH relativeFrom="column">
            <wp:posOffset>-3581400</wp:posOffset>
          </wp:positionH>
          <wp:positionV relativeFrom="margin">
            <wp:posOffset>-1021080</wp:posOffset>
          </wp:positionV>
          <wp:extent cx="3268800" cy="9428400"/>
          <wp:effectExtent l="76200" t="76200" r="141605" b="135255"/>
          <wp:wrapNone/>
          <wp:docPr id="51" name="Picture 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4"/>
                      </a:ext>
                    </a:extLst>
                  </a:blip>
                  <a:srcRect l="40327" r="40327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DA5864" w14:textId="77777777" w:rsidR="005C45AE" w:rsidRDefault="005C45A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3539A" w14:textId="77777777" w:rsidR="006F3B05" w:rsidRDefault="006F3B05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50B69F4B" wp14:editId="0909DAB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BB4538" w14:textId="77777777" w:rsidR="006F3B05" w:rsidRDefault="006F3B05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B69F4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" fillcolor="#3e8d9c [2414]" stroked="f">
              <v:fill opacity="9766f"/>
              <v:textbox inset="20mm,8mm">
                <w:txbxContent>
                  <w:p w14:paraId="65BB4538" w14:textId="77777777" w:rsidR="006F3B05" w:rsidRDefault="006F3B05" w:rsidP="0003123C"/>
                </w:txbxContent>
              </v:textbox>
              <w10:wrap anchorx="page" anchory="page"/>
            </v:shape>
          </w:pict>
        </mc:Fallback>
      </mc:AlternateContent>
    </w:r>
  </w:p>
  <w:p w14:paraId="170A9189" w14:textId="77777777" w:rsidR="006F3B05" w:rsidRDefault="006F3B05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57934" w14:textId="77777777" w:rsidR="006F3B05" w:rsidRDefault="006F3B05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18442FA8" wp14:editId="0AE4EF9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EEE26F" w14:textId="77777777" w:rsidR="006F3B05" w:rsidRDefault="006F3B05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8442FA8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" fillcolor="#f0cda1 [3204]" stroked="f">
              <v:fill opacity="32896f"/>
              <v:textbox inset="20mm,8mm">
                <w:txbxContent>
                  <w:p w14:paraId="31EEE26F" w14:textId="77777777" w:rsidR="006F3B05" w:rsidRDefault="006F3B05" w:rsidP="004411FB"/>
                </w:txbxContent>
              </v:textbox>
              <w10:wrap anchorx="page" anchory="page"/>
            </v:shape>
          </w:pict>
        </mc:Fallback>
      </mc:AlternateContent>
    </w:r>
  </w:p>
  <w:p w14:paraId="1F319064" w14:textId="77777777" w:rsidR="006F3B05" w:rsidRDefault="006F3B0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8FCEA" w14:textId="77777777" w:rsidR="006F3B05" w:rsidRDefault="006F3B05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89984" behindDoc="1" locked="0" layoutInCell="1" allowOverlap="1" wp14:anchorId="0BC91AA0" wp14:editId="3D0F35A1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2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CF06A5" w14:textId="77777777" w:rsidR="006F3B05" w:rsidRDefault="006F3B05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C91AA0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0;margin-top:0;width:11in;height:90pt;z-index:-251626496;visibility:visible;mso-wrap-style:square;mso-width-percent:100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" fillcolor="#3e8d9c [2414]" stroked="f">
              <v:fill opacity="9766f"/>
              <v:textbox inset="20mm,8mm">
                <w:txbxContent>
                  <w:p w14:paraId="00CF06A5" w14:textId="77777777" w:rsidR="006F3B05" w:rsidRDefault="006F3B05" w:rsidP="0003123C"/>
                </w:txbxContent>
              </v:textbox>
              <w10:wrap anchorx="page" anchory="page"/>
            </v:shape>
          </w:pict>
        </mc:Fallback>
      </mc:AlternateContent>
    </w:r>
  </w:p>
  <w:p w14:paraId="15EB89CE" w14:textId="77777777" w:rsidR="006F3B05" w:rsidRDefault="006F3B05" w:rsidP="005A20E2">
    <w:pPr>
      <w:pStyle w:val="Header"/>
      <w:tabs>
        <w:tab w:val="clear" w:pos="9689"/>
        <w:tab w:val="right" w:pos="11057"/>
      </w:tabs>
      <w:ind w:left="-1134" w:right="-108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E5567"/>
    <w:multiLevelType w:val="hybridMultilevel"/>
    <w:tmpl w:val="456CA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AB640C"/>
    <w:multiLevelType w:val="multilevel"/>
    <w:tmpl w:val="B52E2FA4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7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BC65785"/>
    <w:multiLevelType w:val="hybridMultilevel"/>
    <w:tmpl w:val="0032B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BC22A9"/>
    <w:multiLevelType w:val="hybridMultilevel"/>
    <w:tmpl w:val="1D72198A"/>
    <w:lvl w:ilvl="0" w:tplc="994A1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A210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45A39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85D72"/>
    <w:multiLevelType w:val="hybridMultilevel"/>
    <w:tmpl w:val="8E3CFD98"/>
    <w:lvl w:ilvl="0" w:tplc="ECD2B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E02EEA"/>
    <w:multiLevelType w:val="multilevel"/>
    <w:tmpl w:val="DF3CC0AE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9D67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3E4B62"/>
    <w:multiLevelType w:val="hybridMultilevel"/>
    <w:tmpl w:val="5BA437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E01B6F"/>
    <w:multiLevelType w:val="hybridMultilevel"/>
    <w:tmpl w:val="335A7D64"/>
    <w:lvl w:ilvl="0" w:tplc="02E8C7E4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CE34EC"/>
    <w:multiLevelType w:val="hybridMultilevel"/>
    <w:tmpl w:val="1D72198A"/>
    <w:lvl w:ilvl="0" w:tplc="994A1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174B0F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E29A3"/>
    <w:multiLevelType w:val="multilevel"/>
    <w:tmpl w:val="4B28BEA0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AC0765E"/>
    <w:multiLevelType w:val="hybridMultilevel"/>
    <w:tmpl w:val="1D72198A"/>
    <w:lvl w:ilvl="0" w:tplc="994A1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D101D0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4"/>
  </w:num>
  <w:num w:numId="2">
    <w:abstractNumId w:val="25"/>
  </w:num>
  <w:num w:numId="3">
    <w:abstractNumId w:val="10"/>
  </w:num>
  <w:num w:numId="4">
    <w:abstractNumId w:val="2"/>
  </w:num>
  <w:num w:numId="5">
    <w:abstractNumId w:val="12"/>
  </w:num>
  <w:num w:numId="6">
    <w:abstractNumId w:val="1"/>
  </w:num>
  <w:num w:numId="7">
    <w:abstractNumId w:val="17"/>
  </w:num>
  <w:num w:numId="8">
    <w:abstractNumId w:val="0"/>
  </w:num>
  <w:num w:numId="9">
    <w:abstractNumId w:val="16"/>
  </w:num>
  <w:num w:numId="10">
    <w:abstractNumId w:val="5"/>
  </w:num>
  <w:num w:numId="11">
    <w:abstractNumId w:val="18"/>
  </w:num>
  <w:num w:numId="12">
    <w:abstractNumId w:val="14"/>
  </w:num>
  <w:num w:numId="13">
    <w:abstractNumId w:val="3"/>
  </w:num>
  <w:num w:numId="14">
    <w:abstractNumId w:val="19"/>
  </w:num>
  <w:num w:numId="15">
    <w:abstractNumId w:val="11"/>
  </w:num>
  <w:num w:numId="16">
    <w:abstractNumId w:val="7"/>
  </w:num>
  <w:num w:numId="17">
    <w:abstractNumId w:val="20"/>
  </w:num>
  <w:num w:numId="18">
    <w:abstractNumId w:val="9"/>
  </w:num>
  <w:num w:numId="19">
    <w:abstractNumId w:val="24"/>
  </w:num>
  <w:num w:numId="20">
    <w:abstractNumId w:val="13"/>
  </w:num>
  <w:num w:numId="21">
    <w:abstractNumId w:val="21"/>
  </w:num>
  <w:num w:numId="22">
    <w:abstractNumId w:val="22"/>
  </w:num>
  <w:num w:numId="23">
    <w:abstractNumId w:val="8"/>
  </w:num>
  <w:num w:numId="24">
    <w:abstractNumId w:val="6"/>
  </w:num>
  <w:num w:numId="25">
    <w:abstractNumId w:val="23"/>
  </w:num>
  <w:num w:numId="26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20F"/>
    <w:rsid w:val="0000092E"/>
    <w:rsid w:val="00001628"/>
    <w:rsid w:val="00003408"/>
    <w:rsid w:val="0000622F"/>
    <w:rsid w:val="0000632D"/>
    <w:rsid w:val="000076AA"/>
    <w:rsid w:val="00012A83"/>
    <w:rsid w:val="00017C3C"/>
    <w:rsid w:val="00020BC4"/>
    <w:rsid w:val="00021F2E"/>
    <w:rsid w:val="0002654C"/>
    <w:rsid w:val="00026D5B"/>
    <w:rsid w:val="00026EAE"/>
    <w:rsid w:val="0003123C"/>
    <w:rsid w:val="000322B1"/>
    <w:rsid w:val="00032A10"/>
    <w:rsid w:val="000339D9"/>
    <w:rsid w:val="00043B6C"/>
    <w:rsid w:val="00043FFE"/>
    <w:rsid w:val="00044074"/>
    <w:rsid w:val="0004430C"/>
    <w:rsid w:val="00051A24"/>
    <w:rsid w:val="0005314C"/>
    <w:rsid w:val="00056F57"/>
    <w:rsid w:val="000612A6"/>
    <w:rsid w:val="00061636"/>
    <w:rsid w:val="00061645"/>
    <w:rsid w:val="00061812"/>
    <w:rsid w:val="00061F4D"/>
    <w:rsid w:val="00066DE2"/>
    <w:rsid w:val="00074C88"/>
    <w:rsid w:val="00075896"/>
    <w:rsid w:val="00077931"/>
    <w:rsid w:val="0008011F"/>
    <w:rsid w:val="000811A0"/>
    <w:rsid w:val="000823A2"/>
    <w:rsid w:val="00084E91"/>
    <w:rsid w:val="000900B6"/>
    <w:rsid w:val="00092B78"/>
    <w:rsid w:val="000944F4"/>
    <w:rsid w:val="00096BE1"/>
    <w:rsid w:val="000A23DC"/>
    <w:rsid w:val="000A2933"/>
    <w:rsid w:val="000A649E"/>
    <w:rsid w:val="000A6570"/>
    <w:rsid w:val="000A6D39"/>
    <w:rsid w:val="000A7626"/>
    <w:rsid w:val="000B1687"/>
    <w:rsid w:val="000B1B5F"/>
    <w:rsid w:val="000B28A4"/>
    <w:rsid w:val="000B431F"/>
    <w:rsid w:val="000B5DA2"/>
    <w:rsid w:val="000B6224"/>
    <w:rsid w:val="000C1C28"/>
    <w:rsid w:val="000C455C"/>
    <w:rsid w:val="000C5872"/>
    <w:rsid w:val="000C598E"/>
    <w:rsid w:val="000E0979"/>
    <w:rsid w:val="000E1544"/>
    <w:rsid w:val="000E3B4F"/>
    <w:rsid w:val="000E3E8D"/>
    <w:rsid w:val="000E6ABE"/>
    <w:rsid w:val="000F421F"/>
    <w:rsid w:val="00100314"/>
    <w:rsid w:val="00101684"/>
    <w:rsid w:val="001045F7"/>
    <w:rsid w:val="001103C4"/>
    <w:rsid w:val="0011045B"/>
    <w:rsid w:val="001155CE"/>
    <w:rsid w:val="00117331"/>
    <w:rsid w:val="00120412"/>
    <w:rsid w:val="00121E30"/>
    <w:rsid w:val="001225D9"/>
    <w:rsid w:val="00122997"/>
    <w:rsid w:val="00123871"/>
    <w:rsid w:val="00124006"/>
    <w:rsid w:val="00124370"/>
    <w:rsid w:val="0012569A"/>
    <w:rsid w:val="00127C9B"/>
    <w:rsid w:val="0013145B"/>
    <w:rsid w:val="00132B71"/>
    <w:rsid w:val="001469E5"/>
    <w:rsid w:val="001510EB"/>
    <w:rsid w:val="00151CAF"/>
    <w:rsid w:val="00155648"/>
    <w:rsid w:val="00157165"/>
    <w:rsid w:val="00160392"/>
    <w:rsid w:val="00167868"/>
    <w:rsid w:val="00174036"/>
    <w:rsid w:val="00174644"/>
    <w:rsid w:val="00174F00"/>
    <w:rsid w:val="00175A7F"/>
    <w:rsid w:val="00176BDD"/>
    <w:rsid w:val="001821B4"/>
    <w:rsid w:val="00182400"/>
    <w:rsid w:val="00185FF1"/>
    <w:rsid w:val="00190F88"/>
    <w:rsid w:val="00196540"/>
    <w:rsid w:val="001A2879"/>
    <w:rsid w:val="001A5429"/>
    <w:rsid w:val="001A7E75"/>
    <w:rsid w:val="001B32B6"/>
    <w:rsid w:val="001B353D"/>
    <w:rsid w:val="001B4E20"/>
    <w:rsid w:val="001C48F3"/>
    <w:rsid w:val="001C6474"/>
    <w:rsid w:val="001D1C22"/>
    <w:rsid w:val="001D2DA0"/>
    <w:rsid w:val="001D5299"/>
    <w:rsid w:val="001D5604"/>
    <w:rsid w:val="001D59C9"/>
    <w:rsid w:val="001E0048"/>
    <w:rsid w:val="001E11F1"/>
    <w:rsid w:val="001E1E58"/>
    <w:rsid w:val="001E2C2B"/>
    <w:rsid w:val="001E3339"/>
    <w:rsid w:val="001E36A3"/>
    <w:rsid w:val="001E5634"/>
    <w:rsid w:val="001F3E63"/>
    <w:rsid w:val="001F4035"/>
    <w:rsid w:val="002007D5"/>
    <w:rsid w:val="0020455C"/>
    <w:rsid w:val="00205D57"/>
    <w:rsid w:val="00206289"/>
    <w:rsid w:val="00206719"/>
    <w:rsid w:val="002129B9"/>
    <w:rsid w:val="002144CF"/>
    <w:rsid w:val="00215B20"/>
    <w:rsid w:val="00220C21"/>
    <w:rsid w:val="00227A30"/>
    <w:rsid w:val="00234FE7"/>
    <w:rsid w:val="00240312"/>
    <w:rsid w:val="00242BBB"/>
    <w:rsid w:val="00245756"/>
    <w:rsid w:val="00246E1E"/>
    <w:rsid w:val="00247B17"/>
    <w:rsid w:val="00252E4A"/>
    <w:rsid w:val="0025477D"/>
    <w:rsid w:val="0025560F"/>
    <w:rsid w:val="00260B6D"/>
    <w:rsid w:val="00262F1A"/>
    <w:rsid w:val="00263E1E"/>
    <w:rsid w:val="002642A8"/>
    <w:rsid w:val="00281A09"/>
    <w:rsid w:val="0028202E"/>
    <w:rsid w:val="00282DCB"/>
    <w:rsid w:val="002837AC"/>
    <w:rsid w:val="00284168"/>
    <w:rsid w:val="00292BC7"/>
    <w:rsid w:val="002946BA"/>
    <w:rsid w:val="00295770"/>
    <w:rsid w:val="002A137B"/>
    <w:rsid w:val="002A6125"/>
    <w:rsid w:val="002B778D"/>
    <w:rsid w:val="002C2E6B"/>
    <w:rsid w:val="002D16CC"/>
    <w:rsid w:val="002D6FD7"/>
    <w:rsid w:val="002E504F"/>
    <w:rsid w:val="002E51D7"/>
    <w:rsid w:val="002E74C3"/>
    <w:rsid w:val="002E7D41"/>
    <w:rsid w:val="002F57EC"/>
    <w:rsid w:val="003002A5"/>
    <w:rsid w:val="003005AC"/>
    <w:rsid w:val="00302BDD"/>
    <w:rsid w:val="00302F2B"/>
    <w:rsid w:val="00307D33"/>
    <w:rsid w:val="0031130D"/>
    <w:rsid w:val="0031264F"/>
    <w:rsid w:val="00313A08"/>
    <w:rsid w:val="0031406C"/>
    <w:rsid w:val="00314A6F"/>
    <w:rsid w:val="00315CA1"/>
    <w:rsid w:val="00315E49"/>
    <w:rsid w:val="00330A49"/>
    <w:rsid w:val="00330C38"/>
    <w:rsid w:val="00334394"/>
    <w:rsid w:val="00335BE4"/>
    <w:rsid w:val="00336520"/>
    <w:rsid w:val="00340F79"/>
    <w:rsid w:val="00342842"/>
    <w:rsid w:val="003432E4"/>
    <w:rsid w:val="00344D25"/>
    <w:rsid w:val="0034540D"/>
    <w:rsid w:val="0034582D"/>
    <w:rsid w:val="00347AF5"/>
    <w:rsid w:val="00347F91"/>
    <w:rsid w:val="00351558"/>
    <w:rsid w:val="0036078A"/>
    <w:rsid w:val="00360F98"/>
    <w:rsid w:val="00361524"/>
    <w:rsid w:val="00362050"/>
    <w:rsid w:val="00362478"/>
    <w:rsid w:val="003639C6"/>
    <w:rsid w:val="00374421"/>
    <w:rsid w:val="00383BF9"/>
    <w:rsid w:val="003903FD"/>
    <w:rsid w:val="00393C9F"/>
    <w:rsid w:val="00394130"/>
    <w:rsid w:val="00394E05"/>
    <w:rsid w:val="00395386"/>
    <w:rsid w:val="0039776C"/>
    <w:rsid w:val="0039776D"/>
    <w:rsid w:val="00397F29"/>
    <w:rsid w:val="003A21A4"/>
    <w:rsid w:val="003A7E6F"/>
    <w:rsid w:val="003B2263"/>
    <w:rsid w:val="003B475B"/>
    <w:rsid w:val="003B4AFB"/>
    <w:rsid w:val="003B5758"/>
    <w:rsid w:val="003C311E"/>
    <w:rsid w:val="003C3709"/>
    <w:rsid w:val="003C78CD"/>
    <w:rsid w:val="003D387B"/>
    <w:rsid w:val="003D44BC"/>
    <w:rsid w:val="003D4E58"/>
    <w:rsid w:val="003D59A7"/>
    <w:rsid w:val="003E11E9"/>
    <w:rsid w:val="003E6D9B"/>
    <w:rsid w:val="003E78A7"/>
    <w:rsid w:val="003F0714"/>
    <w:rsid w:val="003F13B0"/>
    <w:rsid w:val="003F4309"/>
    <w:rsid w:val="003F5F4A"/>
    <w:rsid w:val="003F6F5D"/>
    <w:rsid w:val="003F7EA6"/>
    <w:rsid w:val="00400FFF"/>
    <w:rsid w:val="004020D0"/>
    <w:rsid w:val="00403423"/>
    <w:rsid w:val="004065F8"/>
    <w:rsid w:val="00411EF1"/>
    <w:rsid w:val="0041644A"/>
    <w:rsid w:val="004166C3"/>
    <w:rsid w:val="00417D71"/>
    <w:rsid w:val="00421D23"/>
    <w:rsid w:val="004224F2"/>
    <w:rsid w:val="00423C21"/>
    <w:rsid w:val="00425596"/>
    <w:rsid w:val="004262DD"/>
    <w:rsid w:val="0042646F"/>
    <w:rsid w:val="00435096"/>
    <w:rsid w:val="004411FB"/>
    <w:rsid w:val="00443212"/>
    <w:rsid w:val="00444700"/>
    <w:rsid w:val="00451EDF"/>
    <w:rsid w:val="00454A53"/>
    <w:rsid w:val="00456D18"/>
    <w:rsid w:val="00460B31"/>
    <w:rsid w:val="00462A24"/>
    <w:rsid w:val="00471BC9"/>
    <w:rsid w:val="00473A39"/>
    <w:rsid w:val="00473B09"/>
    <w:rsid w:val="004764C4"/>
    <w:rsid w:val="004830BC"/>
    <w:rsid w:val="00484D63"/>
    <w:rsid w:val="00487702"/>
    <w:rsid w:val="00493EC0"/>
    <w:rsid w:val="00495909"/>
    <w:rsid w:val="004A2630"/>
    <w:rsid w:val="004A300E"/>
    <w:rsid w:val="004A3928"/>
    <w:rsid w:val="004A5720"/>
    <w:rsid w:val="004A647A"/>
    <w:rsid w:val="004A73F3"/>
    <w:rsid w:val="004B5251"/>
    <w:rsid w:val="004B5779"/>
    <w:rsid w:val="004B7395"/>
    <w:rsid w:val="004C14F4"/>
    <w:rsid w:val="004C5605"/>
    <w:rsid w:val="004C5789"/>
    <w:rsid w:val="004C7B3E"/>
    <w:rsid w:val="004D103B"/>
    <w:rsid w:val="004D20B3"/>
    <w:rsid w:val="004D23E5"/>
    <w:rsid w:val="004D33DB"/>
    <w:rsid w:val="004D3404"/>
    <w:rsid w:val="004D35A6"/>
    <w:rsid w:val="004D6EF2"/>
    <w:rsid w:val="004D6F72"/>
    <w:rsid w:val="004D7787"/>
    <w:rsid w:val="004E0636"/>
    <w:rsid w:val="004E282D"/>
    <w:rsid w:val="004E2AFA"/>
    <w:rsid w:val="004E2E48"/>
    <w:rsid w:val="004E46AB"/>
    <w:rsid w:val="004E6628"/>
    <w:rsid w:val="004E67B3"/>
    <w:rsid w:val="004E7E2B"/>
    <w:rsid w:val="004F03A2"/>
    <w:rsid w:val="004F4958"/>
    <w:rsid w:val="00500528"/>
    <w:rsid w:val="00502A61"/>
    <w:rsid w:val="0050318E"/>
    <w:rsid w:val="00506B94"/>
    <w:rsid w:val="005112C2"/>
    <w:rsid w:val="0051196A"/>
    <w:rsid w:val="00513832"/>
    <w:rsid w:val="005150C3"/>
    <w:rsid w:val="00516C03"/>
    <w:rsid w:val="00525A81"/>
    <w:rsid w:val="00526B16"/>
    <w:rsid w:val="00526C37"/>
    <w:rsid w:val="00526DEC"/>
    <w:rsid w:val="00527A9A"/>
    <w:rsid w:val="00530096"/>
    <w:rsid w:val="00533047"/>
    <w:rsid w:val="00542ABC"/>
    <w:rsid w:val="0054351F"/>
    <w:rsid w:val="00545895"/>
    <w:rsid w:val="00546856"/>
    <w:rsid w:val="0055713B"/>
    <w:rsid w:val="00557D3F"/>
    <w:rsid w:val="0056037A"/>
    <w:rsid w:val="005647E1"/>
    <w:rsid w:val="0056761B"/>
    <w:rsid w:val="00570322"/>
    <w:rsid w:val="00571D63"/>
    <w:rsid w:val="005744EB"/>
    <w:rsid w:val="00577B45"/>
    <w:rsid w:val="00584EDD"/>
    <w:rsid w:val="00587B66"/>
    <w:rsid w:val="00590827"/>
    <w:rsid w:val="00590D48"/>
    <w:rsid w:val="005919AF"/>
    <w:rsid w:val="0059490A"/>
    <w:rsid w:val="005958C5"/>
    <w:rsid w:val="00595BE2"/>
    <w:rsid w:val="00595C95"/>
    <w:rsid w:val="005966AA"/>
    <w:rsid w:val="005A021F"/>
    <w:rsid w:val="005A20E2"/>
    <w:rsid w:val="005A3235"/>
    <w:rsid w:val="005A5725"/>
    <w:rsid w:val="005A64FB"/>
    <w:rsid w:val="005B06FE"/>
    <w:rsid w:val="005B23BB"/>
    <w:rsid w:val="005B256A"/>
    <w:rsid w:val="005B2741"/>
    <w:rsid w:val="005B3466"/>
    <w:rsid w:val="005B3A40"/>
    <w:rsid w:val="005B6A1A"/>
    <w:rsid w:val="005C00F3"/>
    <w:rsid w:val="005C28CC"/>
    <w:rsid w:val="005C2DBF"/>
    <w:rsid w:val="005C32BC"/>
    <w:rsid w:val="005C458E"/>
    <w:rsid w:val="005C45AE"/>
    <w:rsid w:val="005C73C5"/>
    <w:rsid w:val="005D0CC3"/>
    <w:rsid w:val="005D2146"/>
    <w:rsid w:val="005D572B"/>
    <w:rsid w:val="005D6C42"/>
    <w:rsid w:val="005E1222"/>
    <w:rsid w:val="005E1A5A"/>
    <w:rsid w:val="005E1DA2"/>
    <w:rsid w:val="005F1E04"/>
    <w:rsid w:val="005F3972"/>
    <w:rsid w:val="005F6388"/>
    <w:rsid w:val="00604DA5"/>
    <w:rsid w:val="00611C4D"/>
    <w:rsid w:val="00613595"/>
    <w:rsid w:val="006240EA"/>
    <w:rsid w:val="006260FA"/>
    <w:rsid w:val="00626FD8"/>
    <w:rsid w:val="006329E1"/>
    <w:rsid w:val="00632C08"/>
    <w:rsid w:val="0063326C"/>
    <w:rsid w:val="00633E73"/>
    <w:rsid w:val="006347A4"/>
    <w:rsid w:val="00635AB8"/>
    <w:rsid w:val="006366BD"/>
    <w:rsid w:val="0063711F"/>
    <w:rsid w:val="00640286"/>
    <w:rsid w:val="00641CDF"/>
    <w:rsid w:val="006459A6"/>
    <w:rsid w:val="00647D58"/>
    <w:rsid w:val="00651C8D"/>
    <w:rsid w:val="0065229E"/>
    <w:rsid w:val="00655308"/>
    <w:rsid w:val="00662416"/>
    <w:rsid w:val="006640C1"/>
    <w:rsid w:val="00664450"/>
    <w:rsid w:val="00665858"/>
    <w:rsid w:val="00670181"/>
    <w:rsid w:val="00671B7F"/>
    <w:rsid w:val="00674233"/>
    <w:rsid w:val="00682053"/>
    <w:rsid w:val="00682CAF"/>
    <w:rsid w:val="0068503A"/>
    <w:rsid w:val="00690B42"/>
    <w:rsid w:val="00690D7C"/>
    <w:rsid w:val="00691A29"/>
    <w:rsid w:val="006936EB"/>
    <w:rsid w:val="006945D7"/>
    <w:rsid w:val="006955FF"/>
    <w:rsid w:val="00695777"/>
    <w:rsid w:val="006A359E"/>
    <w:rsid w:val="006A4396"/>
    <w:rsid w:val="006B05AF"/>
    <w:rsid w:val="006B2383"/>
    <w:rsid w:val="006B382A"/>
    <w:rsid w:val="006B41DC"/>
    <w:rsid w:val="006C07E8"/>
    <w:rsid w:val="006C0DC6"/>
    <w:rsid w:val="006C3616"/>
    <w:rsid w:val="006C42CF"/>
    <w:rsid w:val="006C4A5B"/>
    <w:rsid w:val="006D0144"/>
    <w:rsid w:val="006D055F"/>
    <w:rsid w:val="006E3FC8"/>
    <w:rsid w:val="006E4D7D"/>
    <w:rsid w:val="006E5228"/>
    <w:rsid w:val="006E62BC"/>
    <w:rsid w:val="006E6CDC"/>
    <w:rsid w:val="006F1C41"/>
    <w:rsid w:val="006F3B05"/>
    <w:rsid w:val="006F6D92"/>
    <w:rsid w:val="006F75CD"/>
    <w:rsid w:val="007017C9"/>
    <w:rsid w:val="007031EB"/>
    <w:rsid w:val="00706C71"/>
    <w:rsid w:val="007108C6"/>
    <w:rsid w:val="00714E2D"/>
    <w:rsid w:val="007157EF"/>
    <w:rsid w:val="00723F0D"/>
    <w:rsid w:val="0073193C"/>
    <w:rsid w:val="00734956"/>
    <w:rsid w:val="007353E2"/>
    <w:rsid w:val="007354C4"/>
    <w:rsid w:val="0073670F"/>
    <w:rsid w:val="00740B64"/>
    <w:rsid w:val="00740FAA"/>
    <w:rsid w:val="00740FCE"/>
    <w:rsid w:val="00741D19"/>
    <w:rsid w:val="00743146"/>
    <w:rsid w:val="00746BEC"/>
    <w:rsid w:val="00747C46"/>
    <w:rsid w:val="00752FEF"/>
    <w:rsid w:val="007539F0"/>
    <w:rsid w:val="00753E67"/>
    <w:rsid w:val="0075508F"/>
    <w:rsid w:val="007550F2"/>
    <w:rsid w:val="00755602"/>
    <w:rsid w:val="007606EB"/>
    <w:rsid w:val="007607A8"/>
    <w:rsid w:val="00761AA6"/>
    <w:rsid w:val="00761F5A"/>
    <w:rsid w:val="00764E05"/>
    <w:rsid w:val="0077344F"/>
    <w:rsid w:val="00775491"/>
    <w:rsid w:val="00777AF1"/>
    <w:rsid w:val="0078120F"/>
    <w:rsid w:val="007818D1"/>
    <w:rsid w:val="00781C8D"/>
    <w:rsid w:val="00783879"/>
    <w:rsid w:val="00784225"/>
    <w:rsid w:val="00785935"/>
    <w:rsid w:val="00794168"/>
    <w:rsid w:val="00797D46"/>
    <w:rsid w:val="007A2710"/>
    <w:rsid w:val="007A3F9C"/>
    <w:rsid w:val="007B17C4"/>
    <w:rsid w:val="007B1F5A"/>
    <w:rsid w:val="007B2E7C"/>
    <w:rsid w:val="007B3AB6"/>
    <w:rsid w:val="007B54A5"/>
    <w:rsid w:val="007B5AFF"/>
    <w:rsid w:val="007C136F"/>
    <w:rsid w:val="007C2751"/>
    <w:rsid w:val="007C5AF4"/>
    <w:rsid w:val="007C6BDE"/>
    <w:rsid w:val="007D2C96"/>
    <w:rsid w:val="007D36E9"/>
    <w:rsid w:val="007D5767"/>
    <w:rsid w:val="007E1904"/>
    <w:rsid w:val="007E25F1"/>
    <w:rsid w:val="007E3391"/>
    <w:rsid w:val="007E3EE5"/>
    <w:rsid w:val="007F195B"/>
    <w:rsid w:val="007F2B4C"/>
    <w:rsid w:val="007F4166"/>
    <w:rsid w:val="007F6186"/>
    <w:rsid w:val="007F688E"/>
    <w:rsid w:val="007F793B"/>
    <w:rsid w:val="00806625"/>
    <w:rsid w:val="00810CC6"/>
    <w:rsid w:val="00813EC8"/>
    <w:rsid w:val="008145AF"/>
    <w:rsid w:val="00817F8C"/>
    <w:rsid w:val="0082484E"/>
    <w:rsid w:val="00833959"/>
    <w:rsid w:val="0083428B"/>
    <w:rsid w:val="00835355"/>
    <w:rsid w:val="008422E6"/>
    <w:rsid w:val="008472F7"/>
    <w:rsid w:val="00850E39"/>
    <w:rsid w:val="0085142B"/>
    <w:rsid w:val="00862CB2"/>
    <w:rsid w:val="00863578"/>
    <w:rsid w:val="00863B11"/>
    <w:rsid w:val="008710E7"/>
    <w:rsid w:val="008767EA"/>
    <w:rsid w:val="00876F99"/>
    <w:rsid w:val="008820B3"/>
    <w:rsid w:val="00886169"/>
    <w:rsid w:val="0089181A"/>
    <w:rsid w:val="00893DEA"/>
    <w:rsid w:val="008965F6"/>
    <w:rsid w:val="00896B79"/>
    <w:rsid w:val="008A2B5E"/>
    <w:rsid w:val="008A6FD1"/>
    <w:rsid w:val="008B2465"/>
    <w:rsid w:val="008B4BAD"/>
    <w:rsid w:val="008B7559"/>
    <w:rsid w:val="008C4D90"/>
    <w:rsid w:val="008C50F9"/>
    <w:rsid w:val="008D3386"/>
    <w:rsid w:val="008D373A"/>
    <w:rsid w:val="008E24FF"/>
    <w:rsid w:val="008E2EB8"/>
    <w:rsid w:val="008E3A18"/>
    <w:rsid w:val="008F510B"/>
    <w:rsid w:val="008F704C"/>
    <w:rsid w:val="009011CB"/>
    <w:rsid w:val="0090206C"/>
    <w:rsid w:val="00902998"/>
    <w:rsid w:val="009050C0"/>
    <w:rsid w:val="00906FB0"/>
    <w:rsid w:val="00912C1B"/>
    <w:rsid w:val="00916EB6"/>
    <w:rsid w:val="0092117E"/>
    <w:rsid w:val="0092125E"/>
    <w:rsid w:val="00921E51"/>
    <w:rsid w:val="00923E08"/>
    <w:rsid w:val="00924319"/>
    <w:rsid w:val="00927BAE"/>
    <w:rsid w:val="00931141"/>
    <w:rsid w:val="009322E9"/>
    <w:rsid w:val="00933232"/>
    <w:rsid w:val="00934597"/>
    <w:rsid w:val="00943455"/>
    <w:rsid w:val="009500FA"/>
    <w:rsid w:val="00952A7A"/>
    <w:rsid w:val="009556B0"/>
    <w:rsid w:val="00962396"/>
    <w:rsid w:val="00962B69"/>
    <w:rsid w:val="00965C6D"/>
    <w:rsid w:val="00966355"/>
    <w:rsid w:val="00967D04"/>
    <w:rsid w:val="0097009F"/>
    <w:rsid w:val="009706BA"/>
    <w:rsid w:val="00974BF8"/>
    <w:rsid w:val="00974DD3"/>
    <w:rsid w:val="009778A3"/>
    <w:rsid w:val="00977E32"/>
    <w:rsid w:val="009867A0"/>
    <w:rsid w:val="009948D6"/>
    <w:rsid w:val="00996109"/>
    <w:rsid w:val="009961FC"/>
    <w:rsid w:val="009A3B33"/>
    <w:rsid w:val="009A45A0"/>
    <w:rsid w:val="009B2841"/>
    <w:rsid w:val="009B35B5"/>
    <w:rsid w:val="009B4773"/>
    <w:rsid w:val="009C4277"/>
    <w:rsid w:val="009C539F"/>
    <w:rsid w:val="009C6A85"/>
    <w:rsid w:val="009D0B12"/>
    <w:rsid w:val="009D2556"/>
    <w:rsid w:val="009E0F06"/>
    <w:rsid w:val="009E112E"/>
    <w:rsid w:val="009E13FD"/>
    <w:rsid w:val="009E14A2"/>
    <w:rsid w:val="009E3F31"/>
    <w:rsid w:val="009F31FC"/>
    <w:rsid w:val="009F5B70"/>
    <w:rsid w:val="00A02524"/>
    <w:rsid w:val="00A0641C"/>
    <w:rsid w:val="00A06E5B"/>
    <w:rsid w:val="00A133D7"/>
    <w:rsid w:val="00A162A9"/>
    <w:rsid w:val="00A166FD"/>
    <w:rsid w:val="00A179C4"/>
    <w:rsid w:val="00A20A08"/>
    <w:rsid w:val="00A21A87"/>
    <w:rsid w:val="00A24966"/>
    <w:rsid w:val="00A25DD9"/>
    <w:rsid w:val="00A27009"/>
    <w:rsid w:val="00A3044F"/>
    <w:rsid w:val="00A31D52"/>
    <w:rsid w:val="00A4105E"/>
    <w:rsid w:val="00A41799"/>
    <w:rsid w:val="00A55C57"/>
    <w:rsid w:val="00A61158"/>
    <w:rsid w:val="00A630FD"/>
    <w:rsid w:val="00A64906"/>
    <w:rsid w:val="00A64A32"/>
    <w:rsid w:val="00A64C0D"/>
    <w:rsid w:val="00A6512E"/>
    <w:rsid w:val="00A72C17"/>
    <w:rsid w:val="00A74908"/>
    <w:rsid w:val="00A74EB1"/>
    <w:rsid w:val="00A75216"/>
    <w:rsid w:val="00A84636"/>
    <w:rsid w:val="00A84AFA"/>
    <w:rsid w:val="00A8626C"/>
    <w:rsid w:val="00A905A0"/>
    <w:rsid w:val="00A91213"/>
    <w:rsid w:val="00A916FE"/>
    <w:rsid w:val="00A95014"/>
    <w:rsid w:val="00A960DC"/>
    <w:rsid w:val="00AA16FE"/>
    <w:rsid w:val="00AA29B1"/>
    <w:rsid w:val="00AA302E"/>
    <w:rsid w:val="00AA40B1"/>
    <w:rsid w:val="00AA5140"/>
    <w:rsid w:val="00AA515E"/>
    <w:rsid w:val="00AA5C16"/>
    <w:rsid w:val="00AA66D7"/>
    <w:rsid w:val="00AB1EBB"/>
    <w:rsid w:val="00AB5449"/>
    <w:rsid w:val="00AB6503"/>
    <w:rsid w:val="00AB6752"/>
    <w:rsid w:val="00AC100C"/>
    <w:rsid w:val="00AC3653"/>
    <w:rsid w:val="00AC3C11"/>
    <w:rsid w:val="00AC4859"/>
    <w:rsid w:val="00AC64F3"/>
    <w:rsid w:val="00AD24EE"/>
    <w:rsid w:val="00AE0241"/>
    <w:rsid w:val="00AE0C3E"/>
    <w:rsid w:val="00AE1CB2"/>
    <w:rsid w:val="00AE5008"/>
    <w:rsid w:val="00AE53AC"/>
    <w:rsid w:val="00AE69CD"/>
    <w:rsid w:val="00AE6E34"/>
    <w:rsid w:val="00AF1219"/>
    <w:rsid w:val="00AF314A"/>
    <w:rsid w:val="00AF329E"/>
    <w:rsid w:val="00AF3B35"/>
    <w:rsid w:val="00AF6FD7"/>
    <w:rsid w:val="00B00D38"/>
    <w:rsid w:val="00B10C4B"/>
    <w:rsid w:val="00B10F59"/>
    <w:rsid w:val="00B14358"/>
    <w:rsid w:val="00B152B5"/>
    <w:rsid w:val="00B17868"/>
    <w:rsid w:val="00B237F9"/>
    <w:rsid w:val="00B26302"/>
    <w:rsid w:val="00B30733"/>
    <w:rsid w:val="00B31D0D"/>
    <w:rsid w:val="00B348EE"/>
    <w:rsid w:val="00B3575F"/>
    <w:rsid w:val="00B36F18"/>
    <w:rsid w:val="00B37B3B"/>
    <w:rsid w:val="00B44C47"/>
    <w:rsid w:val="00B44ED2"/>
    <w:rsid w:val="00B4512A"/>
    <w:rsid w:val="00B4708A"/>
    <w:rsid w:val="00B474EB"/>
    <w:rsid w:val="00B50828"/>
    <w:rsid w:val="00B539EB"/>
    <w:rsid w:val="00B55FB4"/>
    <w:rsid w:val="00B569C0"/>
    <w:rsid w:val="00B57756"/>
    <w:rsid w:val="00B57F4F"/>
    <w:rsid w:val="00B6435F"/>
    <w:rsid w:val="00B6622F"/>
    <w:rsid w:val="00B66B42"/>
    <w:rsid w:val="00B726F2"/>
    <w:rsid w:val="00B74A29"/>
    <w:rsid w:val="00B7636D"/>
    <w:rsid w:val="00B80CF1"/>
    <w:rsid w:val="00B81D0B"/>
    <w:rsid w:val="00B916C8"/>
    <w:rsid w:val="00B91822"/>
    <w:rsid w:val="00B96C7E"/>
    <w:rsid w:val="00BA2A38"/>
    <w:rsid w:val="00BA31C4"/>
    <w:rsid w:val="00BA421A"/>
    <w:rsid w:val="00BA4B71"/>
    <w:rsid w:val="00BA652B"/>
    <w:rsid w:val="00BB02E6"/>
    <w:rsid w:val="00BC13C9"/>
    <w:rsid w:val="00BD0C60"/>
    <w:rsid w:val="00BD1309"/>
    <w:rsid w:val="00BD5F69"/>
    <w:rsid w:val="00BE1926"/>
    <w:rsid w:val="00BE2333"/>
    <w:rsid w:val="00BE6297"/>
    <w:rsid w:val="00BF44F9"/>
    <w:rsid w:val="00BF52AD"/>
    <w:rsid w:val="00BF560E"/>
    <w:rsid w:val="00BF77EF"/>
    <w:rsid w:val="00C01DC0"/>
    <w:rsid w:val="00C01FA6"/>
    <w:rsid w:val="00C02E11"/>
    <w:rsid w:val="00C044FF"/>
    <w:rsid w:val="00C048F0"/>
    <w:rsid w:val="00C0510F"/>
    <w:rsid w:val="00C065B5"/>
    <w:rsid w:val="00C10237"/>
    <w:rsid w:val="00C145B5"/>
    <w:rsid w:val="00C17BCF"/>
    <w:rsid w:val="00C217E9"/>
    <w:rsid w:val="00C304CC"/>
    <w:rsid w:val="00C3246A"/>
    <w:rsid w:val="00C3559D"/>
    <w:rsid w:val="00C41055"/>
    <w:rsid w:val="00C41D7D"/>
    <w:rsid w:val="00C41FF0"/>
    <w:rsid w:val="00C43548"/>
    <w:rsid w:val="00C43DA5"/>
    <w:rsid w:val="00C45527"/>
    <w:rsid w:val="00C46402"/>
    <w:rsid w:val="00C52483"/>
    <w:rsid w:val="00C53256"/>
    <w:rsid w:val="00C60612"/>
    <w:rsid w:val="00C65564"/>
    <w:rsid w:val="00C7028D"/>
    <w:rsid w:val="00C72C3B"/>
    <w:rsid w:val="00C7568E"/>
    <w:rsid w:val="00C7653D"/>
    <w:rsid w:val="00C901AD"/>
    <w:rsid w:val="00CA0563"/>
    <w:rsid w:val="00CA4B77"/>
    <w:rsid w:val="00CA61D8"/>
    <w:rsid w:val="00CB1373"/>
    <w:rsid w:val="00CB1F29"/>
    <w:rsid w:val="00CC0F7E"/>
    <w:rsid w:val="00CC2DA1"/>
    <w:rsid w:val="00CC37C8"/>
    <w:rsid w:val="00CC3A22"/>
    <w:rsid w:val="00CC587F"/>
    <w:rsid w:val="00CC7B32"/>
    <w:rsid w:val="00CD1D98"/>
    <w:rsid w:val="00CD3874"/>
    <w:rsid w:val="00CD3FE9"/>
    <w:rsid w:val="00CD5DFE"/>
    <w:rsid w:val="00CF0586"/>
    <w:rsid w:val="00CF1267"/>
    <w:rsid w:val="00CF661B"/>
    <w:rsid w:val="00CF694E"/>
    <w:rsid w:val="00CF7810"/>
    <w:rsid w:val="00D02207"/>
    <w:rsid w:val="00D06CFA"/>
    <w:rsid w:val="00D12B9E"/>
    <w:rsid w:val="00D13200"/>
    <w:rsid w:val="00D17CBA"/>
    <w:rsid w:val="00D241F8"/>
    <w:rsid w:val="00D24B3C"/>
    <w:rsid w:val="00D26769"/>
    <w:rsid w:val="00D27AF8"/>
    <w:rsid w:val="00D32555"/>
    <w:rsid w:val="00D37676"/>
    <w:rsid w:val="00D41192"/>
    <w:rsid w:val="00D54200"/>
    <w:rsid w:val="00D56011"/>
    <w:rsid w:val="00D60E07"/>
    <w:rsid w:val="00D64573"/>
    <w:rsid w:val="00D6543F"/>
    <w:rsid w:val="00D709A5"/>
    <w:rsid w:val="00D74E0C"/>
    <w:rsid w:val="00D76FF0"/>
    <w:rsid w:val="00D80378"/>
    <w:rsid w:val="00D816A2"/>
    <w:rsid w:val="00D83966"/>
    <w:rsid w:val="00D84CC6"/>
    <w:rsid w:val="00D870AA"/>
    <w:rsid w:val="00D91D46"/>
    <w:rsid w:val="00D94688"/>
    <w:rsid w:val="00D96A64"/>
    <w:rsid w:val="00D96CD3"/>
    <w:rsid w:val="00DA1776"/>
    <w:rsid w:val="00DA718E"/>
    <w:rsid w:val="00DA76C3"/>
    <w:rsid w:val="00DA7B96"/>
    <w:rsid w:val="00DB2154"/>
    <w:rsid w:val="00DB34D1"/>
    <w:rsid w:val="00DB4C65"/>
    <w:rsid w:val="00DB5A2E"/>
    <w:rsid w:val="00DB6185"/>
    <w:rsid w:val="00DB7309"/>
    <w:rsid w:val="00DC0528"/>
    <w:rsid w:val="00DC1104"/>
    <w:rsid w:val="00DC22E4"/>
    <w:rsid w:val="00DC2470"/>
    <w:rsid w:val="00DC49F1"/>
    <w:rsid w:val="00DC7466"/>
    <w:rsid w:val="00DC7E1C"/>
    <w:rsid w:val="00DD0C74"/>
    <w:rsid w:val="00DD13FE"/>
    <w:rsid w:val="00DD2DCC"/>
    <w:rsid w:val="00DD3633"/>
    <w:rsid w:val="00DE16D8"/>
    <w:rsid w:val="00DE28C6"/>
    <w:rsid w:val="00DE4AC5"/>
    <w:rsid w:val="00DE65A2"/>
    <w:rsid w:val="00DF1518"/>
    <w:rsid w:val="00DF2018"/>
    <w:rsid w:val="00DF2DCC"/>
    <w:rsid w:val="00DF6318"/>
    <w:rsid w:val="00E00A38"/>
    <w:rsid w:val="00E01484"/>
    <w:rsid w:val="00E01D0E"/>
    <w:rsid w:val="00E02110"/>
    <w:rsid w:val="00E0453B"/>
    <w:rsid w:val="00E11BA1"/>
    <w:rsid w:val="00E12398"/>
    <w:rsid w:val="00E15D61"/>
    <w:rsid w:val="00E16215"/>
    <w:rsid w:val="00E17E3C"/>
    <w:rsid w:val="00E237E8"/>
    <w:rsid w:val="00E24BBB"/>
    <w:rsid w:val="00E31650"/>
    <w:rsid w:val="00E32DF3"/>
    <w:rsid w:val="00E3383F"/>
    <w:rsid w:val="00E35169"/>
    <w:rsid w:val="00E43682"/>
    <w:rsid w:val="00E51807"/>
    <w:rsid w:val="00E52B6B"/>
    <w:rsid w:val="00E53724"/>
    <w:rsid w:val="00E552C8"/>
    <w:rsid w:val="00E5625D"/>
    <w:rsid w:val="00E57026"/>
    <w:rsid w:val="00E62814"/>
    <w:rsid w:val="00E6458A"/>
    <w:rsid w:val="00E64E0C"/>
    <w:rsid w:val="00E65ACF"/>
    <w:rsid w:val="00E663BB"/>
    <w:rsid w:val="00E737B8"/>
    <w:rsid w:val="00E75006"/>
    <w:rsid w:val="00E7546D"/>
    <w:rsid w:val="00E84350"/>
    <w:rsid w:val="00E85863"/>
    <w:rsid w:val="00E862EA"/>
    <w:rsid w:val="00E91AE4"/>
    <w:rsid w:val="00EA0789"/>
    <w:rsid w:val="00EA431D"/>
    <w:rsid w:val="00EA567E"/>
    <w:rsid w:val="00EB35A3"/>
    <w:rsid w:val="00EC0B8D"/>
    <w:rsid w:val="00EC1AEE"/>
    <w:rsid w:val="00EC4BCD"/>
    <w:rsid w:val="00ED3B02"/>
    <w:rsid w:val="00ED54F1"/>
    <w:rsid w:val="00EE6B13"/>
    <w:rsid w:val="00EF0951"/>
    <w:rsid w:val="00EF7399"/>
    <w:rsid w:val="00F02894"/>
    <w:rsid w:val="00F118E1"/>
    <w:rsid w:val="00F23A31"/>
    <w:rsid w:val="00F24CB9"/>
    <w:rsid w:val="00F30A95"/>
    <w:rsid w:val="00F32FCA"/>
    <w:rsid w:val="00F33D43"/>
    <w:rsid w:val="00F33F5E"/>
    <w:rsid w:val="00F35F6D"/>
    <w:rsid w:val="00F379BC"/>
    <w:rsid w:val="00F37B5F"/>
    <w:rsid w:val="00F41F04"/>
    <w:rsid w:val="00F445D4"/>
    <w:rsid w:val="00F44DAC"/>
    <w:rsid w:val="00F5008D"/>
    <w:rsid w:val="00F56C3C"/>
    <w:rsid w:val="00F57779"/>
    <w:rsid w:val="00F60840"/>
    <w:rsid w:val="00F61842"/>
    <w:rsid w:val="00F63F0F"/>
    <w:rsid w:val="00F7186F"/>
    <w:rsid w:val="00F718A3"/>
    <w:rsid w:val="00F75B86"/>
    <w:rsid w:val="00F763FD"/>
    <w:rsid w:val="00F77933"/>
    <w:rsid w:val="00F80D8E"/>
    <w:rsid w:val="00F81822"/>
    <w:rsid w:val="00F82736"/>
    <w:rsid w:val="00F8411A"/>
    <w:rsid w:val="00F842C6"/>
    <w:rsid w:val="00F86BC3"/>
    <w:rsid w:val="00F91271"/>
    <w:rsid w:val="00F913F5"/>
    <w:rsid w:val="00F91B82"/>
    <w:rsid w:val="00F96F16"/>
    <w:rsid w:val="00F974F1"/>
    <w:rsid w:val="00FA14F8"/>
    <w:rsid w:val="00FA37B7"/>
    <w:rsid w:val="00FA72F3"/>
    <w:rsid w:val="00FB219B"/>
    <w:rsid w:val="00FB2E81"/>
    <w:rsid w:val="00FB74B9"/>
    <w:rsid w:val="00FC1405"/>
    <w:rsid w:val="00FC205B"/>
    <w:rsid w:val="00FC20F6"/>
    <w:rsid w:val="00FC313B"/>
    <w:rsid w:val="00FC4C04"/>
    <w:rsid w:val="00FC5A83"/>
    <w:rsid w:val="00FC7619"/>
    <w:rsid w:val="00FC7A73"/>
    <w:rsid w:val="00FD123F"/>
    <w:rsid w:val="00FD213B"/>
    <w:rsid w:val="00FD3ABF"/>
    <w:rsid w:val="00FD5380"/>
    <w:rsid w:val="00FD5EB9"/>
    <w:rsid w:val="00FD7329"/>
    <w:rsid w:val="00FD7BAC"/>
    <w:rsid w:val="00FE487A"/>
    <w:rsid w:val="00FE4992"/>
    <w:rsid w:val="00FE7B0D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9FFB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110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7AF5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Heading2">
    <w:name w:val="heading 2"/>
    <w:basedOn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347AF5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7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8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link w:val="Graphheading2Char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5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6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5C73C5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BD5F69"/>
    <w:pPr>
      <w:spacing w:before="0" w:after="100" w:line="259" w:lineRule="auto"/>
      <w:ind w:left="440"/>
    </w:pPr>
    <w:rPr>
      <w:rFonts w:eastAsiaTheme="minorEastAsia" w:cs="Times New Roman"/>
      <w:color w:val="auto"/>
      <w:sz w:val="22"/>
    </w:rPr>
  </w:style>
  <w:style w:type="paragraph" w:styleId="NormalWeb">
    <w:name w:val="Normal (Web)"/>
    <w:basedOn w:val="Normal"/>
    <w:uiPriority w:val="99"/>
    <w:semiHidden/>
    <w:unhideWhenUsed/>
    <w:rsid w:val="00CC0F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table" w:customStyle="1" w:styleId="TableStyle1">
    <w:name w:val="Table Style 1"/>
    <w:basedOn w:val="TableNormal"/>
    <w:rsid w:val="004D35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NormalSided">
    <w:name w:val="Table Normal (Sided)"/>
    <w:basedOn w:val="TableNormal"/>
    <w:rsid w:val="000A65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ETLTable">
    <w:name w:val="ETLTable"/>
    <w:basedOn w:val="TableNormal"/>
    <w:rsid w:val="00893DEA"/>
    <w:pPr>
      <w:spacing w:after="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ADDA90"/>
      </w:tcPr>
    </w:tblStylePr>
    <w:tblStylePr w:type="band1Horz">
      <w:tblPr/>
      <w:tcPr>
        <w:shd w:val="clear" w:color="auto" w:fill="E7F9DB"/>
      </w:tcPr>
    </w:tblStylePr>
  </w:style>
  <w:style w:type="table" w:customStyle="1" w:styleId="ETLTable1">
    <w:name w:val="ETLTable1"/>
    <w:basedOn w:val="TableNormal"/>
    <w:rsid w:val="00F44DAC"/>
    <w:pPr>
      <w:spacing w:after="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ADDA90"/>
      </w:tcPr>
    </w:tblStylePr>
    <w:tblStylePr w:type="band1Horz">
      <w:tblPr/>
      <w:tcPr>
        <w:shd w:val="clear" w:color="auto" w:fill="E7F9DB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60B31"/>
    <w:rPr>
      <w:rFonts w:ascii="Times New Roman" w:eastAsia="Times New Roman" w:hAnsi="Times New Roman" w:cs="Times New Roman"/>
      <w:b/>
      <w:color w:val="107082"/>
      <w:sz w:val="32"/>
    </w:rPr>
  </w:style>
  <w:style w:type="paragraph" w:customStyle="1" w:styleId="Heading4Custom">
    <w:name w:val="Heading 4 Custom"/>
    <w:basedOn w:val="Heading4"/>
    <w:link w:val="Heading4CustomChar"/>
    <w:qFormat/>
    <w:rsid w:val="000A6D39"/>
    <w:rPr>
      <w:rFonts w:ascii="Times New Roman" w:eastAsia="Times New Roman" w:hAnsi="Times New Roman" w:cs="Times New Roman"/>
      <w:sz w:val="28"/>
    </w:rPr>
  </w:style>
  <w:style w:type="character" w:customStyle="1" w:styleId="Heading3CustomChar">
    <w:name w:val="Heading 3 Custom Char"/>
    <w:basedOn w:val="Heading1Char"/>
    <w:link w:val="Heading3Custom"/>
    <w:rsid w:val="00460B31"/>
    <w:rPr>
      <w:rFonts w:ascii="Times New Roman" w:eastAsia="Times New Roman" w:hAnsi="Times New Roman" w:cs="Times New Roman"/>
      <w:b/>
      <w:caps w:val="0"/>
      <w:color w:val="107082"/>
      <w:sz w:val="32"/>
      <w:szCs w:val="24"/>
    </w:rPr>
  </w:style>
  <w:style w:type="paragraph" w:customStyle="1" w:styleId="S3">
    <w:name w:val="S3"/>
    <w:basedOn w:val="Heading3"/>
    <w:link w:val="S3Char"/>
    <w:qFormat/>
    <w:rsid w:val="003B2263"/>
    <w:rPr>
      <w:b/>
      <w:color w:val="D17406"/>
      <w:sz w:val="40"/>
    </w:rPr>
  </w:style>
  <w:style w:type="character" w:customStyle="1" w:styleId="Heading4CustomChar">
    <w:name w:val="Heading 4 Custom Char"/>
    <w:basedOn w:val="Heading2Char"/>
    <w:link w:val="Heading4Custom"/>
    <w:rsid w:val="003B2263"/>
    <w:rPr>
      <w:rFonts w:ascii="Times New Roman" w:eastAsia="Times New Roman" w:hAnsi="Times New Roman" w:cs="Times New Roman"/>
      <w:b w:val="0"/>
      <w:i/>
      <w:iCs/>
      <w:color w:val="E29E4A" w:themeColor="accent1" w:themeShade="BF"/>
      <w:sz w:val="28"/>
      <w:szCs w:val="36"/>
    </w:rPr>
  </w:style>
  <w:style w:type="paragraph" w:customStyle="1" w:styleId="Sout">
    <w:name w:val="Sout"/>
    <w:basedOn w:val="Heading2"/>
    <w:link w:val="SoutChar"/>
    <w:qFormat/>
    <w:rsid w:val="00AA5140"/>
    <w:rPr>
      <w:lang w:val="en-GB" w:eastAsia="en-GB"/>
    </w:rPr>
  </w:style>
  <w:style w:type="character" w:customStyle="1" w:styleId="S3Char">
    <w:name w:val="S3 Char"/>
    <w:basedOn w:val="Heading3Char"/>
    <w:link w:val="S3"/>
    <w:rsid w:val="003B2263"/>
    <w:rPr>
      <w:rFonts w:asciiTheme="majorHAnsi" w:eastAsiaTheme="majorEastAsia" w:hAnsiTheme="majorHAnsi" w:cstheme="majorBidi"/>
      <w:b/>
      <w:color w:val="D17406"/>
      <w:sz w:val="40"/>
      <w:szCs w:val="24"/>
    </w:rPr>
  </w:style>
  <w:style w:type="character" w:customStyle="1" w:styleId="Graphheading2Char">
    <w:name w:val="Graph heading 2 Char"/>
    <w:basedOn w:val="DefaultParagraphFont"/>
    <w:link w:val="Graphheading2"/>
    <w:rsid w:val="00AA5140"/>
    <w:rPr>
      <w:b/>
      <w:color w:val="F99927" w:themeColor="accent5"/>
      <w:sz w:val="24"/>
    </w:rPr>
  </w:style>
  <w:style w:type="character" w:customStyle="1" w:styleId="SoutChar">
    <w:name w:val="Sout Char"/>
    <w:basedOn w:val="Graphheading2Char"/>
    <w:link w:val="Sout"/>
    <w:rsid w:val="00AA5140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8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footer" Target="footer4.xml"/><Relationship Id="rId34" Type="http://schemas.openxmlformats.org/officeDocument/2006/relationships/image" Target="media/image16.jpeg"/><Relationship Id="rId42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28" Type="http://schemas.openxmlformats.org/officeDocument/2006/relationships/image" Target="media/image10.png"/><Relationship Id="rId36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hyperlink" Target="https://github.com/JotunMichael/PHP" TargetMode="External"/><Relationship Id="rId31" Type="http://schemas.openxmlformats.org/officeDocument/2006/relationships/image" Target="media/image13.jpe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header" Target="header6.xml"/><Relationship Id="rId43" Type="http://schemas.openxmlformats.org/officeDocument/2006/relationships/footer" Target="footer6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header" Target="header4.xml"/><Relationship Id="rId4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publicdomainpictures.net/view-image.php?image=20436&amp;picture=black-velvet" TargetMode="External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en.wikipedia.org/wiki/Men%27s_health" TargetMode="External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g"/><Relationship Id="rId2" Type="http://schemas.openxmlformats.org/officeDocument/2006/relationships/hyperlink" Target="https://en.wikipedia.org/wiki/Men%27s_health" TargetMode="External"/><Relationship Id="rId1" Type="http://schemas.openxmlformats.org/officeDocument/2006/relationships/image" Target="media/image2.jpg"/><Relationship Id="rId4" Type="http://schemas.openxmlformats.org/officeDocument/2006/relationships/hyperlink" Target="https://www.drcommodore.it/2018/04/07/al-cinema-con-3-euro-facile-con-cinemaday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CDF7F5636E4993A6562CD5378C7D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3781-1723-4544-9A17-BF2FD6375CDA}"/>
      </w:docPartPr>
      <w:docPartBody>
        <w:p w:rsidR="00AB40D0" w:rsidRDefault="000D66BA">
          <w:pPr>
            <w:pStyle w:val="82CDF7F5636E4993A6562CD5378C7D17"/>
          </w:pPr>
          <w:r w:rsidRPr="00E237E8">
            <w:t>PROFESSIONAL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6BA"/>
    <w:rsid w:val="00065C65"/>
    <w:rsid w:val="000662A3"/>
    <w:rsid w:val="000D66BA"/>
    <w:rsid w:val="000F1A3E"/>
    <w:rsid w:val="001C6100"/>
    <w:rsid w:val="001E1128"/>
    <w:rsid w:val="002116C2"/>
    <w:rsid w:val="00277DB9"/>
    <w:rsid w:val="00295615"/>
    <w:rsid w:val="00316D3B"/>
    <w:rsid w:val="00395EA3"/>
    <w:rsid w:val="003A205A"/>
    <w:rsid w:val="005931A9"/>
    <w:rsid w:val="005A50D8"/>
    <w:rsid w:val="005E201F"/>
    <w:rsid w:val="00642CDD"/>
    <w:rsid w:val="006545CC"/>
    <w:rsid w:val="0071616B"/>
    <w:rsid w:val="0079016F"/>
    <w:rsid w:val="00870F3E"/>
    <w:rsid w:val="008A4065"/>
    <w:rsid w:val="008D1133"/>
    <w:rsid w:val="008F78AF"/>
    <w:rsid w:val="009B7D8E"/>
    <w:rsid w:val="00A259AB"/>
    <w:rsid w:val="00A626EB"/>
    <w:rsid w:val="00A95149"/>
    <w:rsid w:val="00AB40D0"/>
    <w:rsid w:val="00AD33F6"/>
    <w:rsid w:val="00AF0EBA"/>
    <w:rsid w:val="00B341BF"/>
    <w:rsid w:val="00BD7982"/>
    <w:rsid w:val="00C07BDC"/>
    <w:rsid w:val="00C82258"/>
    <w:rsid w:val="00C83811"/>
    <w:rsid w:val="00CC0F04"/>
    <w:rsid w:val="00D0720D"/>
    <w:rsid w:val="00D362ED"/>
    <w:rsid w:val="00DB1424"/>
    <w:rsid w:val="00E47730"/>
    <w:rsid w:val="00F14C85"/>
    <w:rsid w:val="00F7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CDF7F5636E4993A6562CD5378C7D17">
    <w:name w:val="82CDF7F5636E4993A6562CD5378C7D17"/>
  </w:style>
  <w:style w:type="paragraph" w:styleId="ListBullet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</w:rPr>
  </w:style>
  <w:style w:type="paragraph" w:styleId="ListNumber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</w:rPr>
  </w:style>
  <w:style w:type="paragraph" w:styleId="ListBullet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sz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CE66F37-5CD3-47FE-B71E-5568217D71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51</Pages>
  <Words>4017</Words>
  <Characters>22898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Onlin(e)</vt:lpstr>
    </vt:vector>
  </TitlesOfParts>
  <Company/>
  <LinksUpToDate>false</LinksUpToDate>
  <CharactersWithSpaces>26862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Onlin(e)</dc:title>
  <dc:subject/>
  <dc:creator/>
  <cp:keywords/>
  <dc:description/>
  <cp:lastModifiedBy/>
  <cp:revision>1</cp:revision>
  <dcterms:created xsi:type="dcterms:W3CDTF">2021-05-23T14:07:00Z</dcterms:created>
  <dcterms:modified xsi:type="dcterms:W3CDTF">2021-05-31T12:13:00Z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